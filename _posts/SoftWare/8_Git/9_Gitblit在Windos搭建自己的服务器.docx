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EF5ED6" w:rsidRDefault="00F501D1">
              <w:pPr>
                <w:pStyle w:val="Publishwithline"/>
              </w:pPr>
              <w:r w:rsidRPr="00F501D1">
                <w:rPr>
                  <w:rFonts w:hint="eastAsia"/>
                </w:rPr>
                <w:t>10</w:t>
              </w:r>
              <w:r w:rsidRPr="00F501D1">
                <w:rPr>
                  <w:rFonts w:hint="eastAsia"/>
                </w:rPr>
                <w:t>、</w:t>
              </w:r>
              <w:r w:rsidRPr="00F501D1">
                <w:rPr>
                  <w:rFonts w:hint="eastAsia"/>
                </w:rPr>
                <w:t>git</w:t>
              </w:r>
              <w:r w:rsidRPr="00F501D1">
                <w:rPr>
                  <w:rFonts w:hint="eastAsia"/>
                </w:rPr>
                <w:t>在</w:t>
              </w:r>
              <w:r w:rsidRPr="00F501D1">
                <w:rPr>
                  <w:rFonts w:hint="eastAsia"/>
                </w:rPr>
                <w:t>windos</w:t>
              </w:r>
              <w:r w:rsidRPr="00F501D1">
                <w:rPr>
                  <w:rFonts w:hint="eastAsia"/>
                </w:rPr>
                <w:t>搭建自己的服务器</w:t>
              </w:r>
            </w:p>
          </w:sdtContent>
        </w:sdt>
        <w:p w:rsidR="00EF5ED6" w:rsidRDefault="00EF5ED6">
          <w:pPr>
            <w:pStyle w:val="underline"/>
          </w:pPr>
        </w:p>
        <w:p w:rsidR="00EF5ED6" w:rsidRDefault="00B71484">
          <w:pPr>
            <w:pStyle w:val="PadderBetweenControlandBody"/>
          </w:pPr>
        </w:p>
      </w:sdtContent>
    </w:sdt>
    <w:p w:rsidR="00B53449" w:rsidRDefault="003E72D3">
      <w:r>
        <w:rPr>
          <w:rFonts w:hint="eastAsia"/>
        </w:rPr>
        <w:t>参考</w:t>
      </w:r>
      <w:r>
        <w:t>：</w:t>
      </w:r>
      <w:hyperlink r:id="rId8" w:history="1">
        <w:r w:rsidRPr="002F5DB3">
          <w:rPr>
            <w:rStyle w:val="a9"/>
          </w:rPr>
          <w:t>https://www.cnblogs.com/jeremylee/p/5626240.html</w:t>
        </w:r>
      </w:hyperlink>
    </w:p>
    <w:p w:rsidR="00364AC0" w:rsidRDefault="005708E7" w:rsidP="00326439">
      <w:pPr>
        <w:pStyle w:val="2"/>
      </w:pPr>
      <w:r>
        <w:rPr>
          <w:rFonts w:hint="eastAsia"/>
        </w:rPr>
        <w:t>版本</w:t>
      </w:r>
      <w:r>
        <w:t>要求</w:t>
      </w:r>
      <w:r>
        <w:rPr>
          <w:rFonts w:hint="eastAsia"/>
        </w:rPr>
        <w:t xml:space="preserve"> </w:t>
      </w:r>
      <w:r>
        <w:t>jdk 1.7</w:t>
      </w:r>
      <w:r>
        <w:rPr>
          <w:rFonts w:hint="eastAsia"/>
        </w:rPr>
        <w:t>或者</w:t>
      </w:r>
      <w:r>
        <w:t>以上，我这公司</w:t>
      </w:r>
      <w:r>
        <w:t xml:space="preserve">jdk1.6 </w:t>
      </w:r>
      <w:r w:rsidR="005C7109">
        <w:rPr>
          <w:rFonts w:hint="eastAsia"/>
        </w:rPr>
        <w:t>，不支持</w:t>
      </w:r>
      <w:r w:rsidR="005C7109">
        <w:t>。</w:t>
      </w:r>
    </w:p>
    <w:p w:rsidR="00364AC0" w:rsidRDefault="00364AC0" w:rsidP="00326439">
      <w:pPr>
        <w:pStyle w:val="2"/>
      </w:pPr>
      <w:r>
        <w:t>1</w:t>
      </w:r>
      <w:r>
        <w:rPr>
          <w:rFonts w:hint="eastAsia"/>
        </w:rPr>
        <w:t>、</w:t>
      </w:r>
      <w:bookmarkStart w:id="0" w:name="_GoBack"/>
      <w:bookmarkEnd w:id="0"/>
      <w:r>
        <w:rPr>
          <w:rFonts w:hint="eastAsia"/>
        </w:rPr>
        <w:t>环境</w:t>
      </w:r>
      <w:r>
        <w:t>要求</w:t>
      </w:r>
    </w:p>
    <w:p w:rsidR="003E72D3" w:rsidRDefault="00D6692A" w:rsidP="00364AC0">
      <w:pPr>
        <w:pStyle w:val="3"/>
        <w:rPr>
          <w:rFonts w:hint="eastAsia"/>
        </w:rPr>
      </w:pPr>
      <w:r>
        <w:rPr>
          <w:rFonts w:hint="eastAsia"/>
        </w:rPr>
        <w:t xml:space="preserve">gitblib </w:t>
      </w:r>
      <w:r>
        <w:rPr>
          <w:rFonts w:hint="eastAsia"/>
        </w:rPr>
        <w:t>这里的版本为</w:t>
      </w:r>
      <w:r>
        <w:rPr>
          <w:rFonts w:hint="eastAsia"/>
        </w:rPr>
        <w:t>1.8</w:t>
      </w:r>
      <w:r w:rsidR="00926F58">
        <w:rPr>
          <w:rFonts w:hint="eastAsia"/>
        </w:rPr>
        <w:t>、</w:t>
      </w:r>
      <w:r w:rsidR="00926F58">
        <w:t>jdk</w:t>
      </w:r>
      <w:r w:rsidR="00926F58">
        <w:t>为</w:t>
      </w:r>
      <w:r w:rsidR="00926F58">
        <w:rPr>
          <w:rFonts w:hint="eastAsia"/>
        </w:rPr>
        <w:t>1.8</w:t>
      </w:r>
    </w:p>
    <w:p w:rsidR="003E72D3" w:rsidRPr="003E72D3" w:rsidRDefault="003E72D3"/>
    <w:p w:rsidR="003E72D3" w:rsidRDefault="00B71484" w:rsidP="003E72D3">
      <w:pPr>
        <w:rPr>
          <w:rFonts w:ascii="Verdana" w:hAnsi="Verdana"/>
          <w:b/>
          <w:bCs/>
          <w:color w:val="232323"/>
          <w:sz w:val="20"/>
          <w:szCs w:val="20"/>
        </w:rPr>
      </w:pPr>
      <w:hyperlink r:id="rId9" w:history="1"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Windows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平台使用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Gitblit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搭建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Git</w:t>
        </w:r>
        <w:r w:rsidR="003E72D3">
          <w:rPr>
            <w:rStyle w:val="a9"/>
            <w:rFonts w:ascii="Verdana" w:hAnsi="Verdana"/>
            <w:b/>
            <w:bCs/>
            <w:color w:val="56B6E9"/>
            <w:sz w:val="20"/>
            <w:szCs w:val="20"/>
          </w:rPr>
          <w:t>服务器图文教程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服务现在独树一帜，相比与</w:t>
      </w:r>
      <w:r>
        <w:rPr>
          <w:rFonts w:ascii="Verdana" w:hAnsi="Verdana"/>
          <w:color w:val="232323"/>
          <w:sz w:val="21"/>
          <w:szCs w:val="21"/>
        </w:rPr>
        <w:t>SVN</w:t>
      </w:r>
      <w:r>
        <w:rPr>
          <w:rFonts w:ascii="Verdana" w:hAnsi="Verdana"/>
          <w:color w:val="232323"/>
          <w:sz w:val="21"/>
          <w:szCs w:val="21"/>
        </w:rPr>
        <w:t>有更多的灵活性，最流行的开源项目托管网站</w:t>
      </w:r>
      <w:r>
        <w:rPr>
          <w:rFonts w:ascii="Verdana" w:hAnsi="Verdana"/>
          <w:color w:val="232323"/>
          <w:sz w:val="21"/>
          <w:szCs w:val="21"/>
        </w:rPr>
        <w:t>Github</w:t>
      </w:r>
      <w:r>
        <w:rPr>
          <w:rFonts w:ascii="Verdana" w:hAnsi="Verdana"/>
          <w:color w:val="232323"/>
          <w:sz w:val="21"/>
          <w:szCs w:val="21"/>
        </w:rPr>
        <w:t>上面，如果托管开源项目，那么就是免费使用的，但是闭源的项目就会收取昂贵的费用，如果你不缺米，那么不在本文讨论的范围内，既然这样，我们可以自己搭建我们的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国内使用</w:t>
      </w:r>
      <w:r>
        <w:rPr>
          <w:rFonts w:ascii="Verdana" w:hAnsi="Verdana"/>
          <w:color w:val="232323"/>
          <w:sz w:val="21"/>
          <w:szCs w:val="21"/>
        </w:rPr>
        <w:t>Windows Server</w:t>
      </w:r>
      <w:r>
        <w:rPr>
          <w:rFonts w:ascii="Verdana" w:hAnsi="Verdana"/>
          <w:color w:val="232323"/>
          <w:sz w:val="21"/>
          <w:szCs w:val="21"/>
        </w:rPr>
        <w:t>平台的用户占大多数，那么本文就来讨论如何在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平台下搭建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服务器搭建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6A0DE7" w:rsidP="006A0DE7">
      <w:pPr>
        <w:pStyle w:val="2"/>
      </w:pPr>
      <w:r>
        <w:rPr>
          <w:rStyle w:val="a6"/>
        </w:rPr>
        <w:t>第</w:t>
      </w:r>
      <w:r>
        <w:rPr>
          <w:rStyle w:val="a6"/>
        </w:rPr>
        <w:t>1</w:t>
      </w:r>
      <w:r w:rsidR="003E72D3">
        <w:rPr>
          <w:rStyle w:val="a6"/>
        </w:rPr>
        <w:t>步：</w:t>
      </w:r>
      <w:r w:rsidR="003E72D3">
        <w:t>下载</w:t>
      </w:r>
      <w:r w:rsidR="003E72D3">
        <w:t>Gitblit.</w:t>
      </w:r>
      <w:r w:rsidR="003E72D3">
        <w:t>下载地址：</w:t>
      </w:r>
      <w:hyperlink r:id="rId10" w:history="1">
        <w:r w:rsidR="003E72D3">
          <w:rPr>
            <w:rStyle w:val="a9"/>
            <w:color w:val="56B6E9"/>
          </w:rPr>
          <w:t>http://www.gitblit.com/</w:t>
        </w:r>
      </w:hyperlink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2838450" cy="3343275"/>
            <wp:effectExtent l="0" t="0" r="0" b="9525"/>
            <wp:docPr id="18" name="图片 18" descr="http://www.uedsc.com/wp-content/uploads/2015/06/20151204456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uedsc.com/wp-content/uploads/2015/06/2015120445610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2</w:t>
      </w:r>
      <w:r>
        <w:rPr>
          <w:rStyle w:val="a6"/>
        </w:rPr>
        <w:t>步：</w:t>
      </w:r>
      <w:r>
        <w:t>解压缩下载的压缩包即可，无需安装。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359015" cy="5106035"/>
            <wp:effectExtent l="0" t="0" r="0" b="0"/>
            <wp:docPr id="17" name="图片 17" descr="http://www.uedsc.com/wp-content/uploads/2015/06/2015121842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edsc.com/wp-content/uploads/2015/06/2015121842479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1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3</w:t>
      </w:r>
      <w:r>
        <w:rPr>
          <w:rStyle w:val="a6"/>
        </w:rPr>
        <w:t>步：</w:t>
      </w:r>
      <w:r>
        <w:t>创建用于存储资料的文件夹。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219950" cy="3628390"/>
            <wp:effectExtent l="0" t="0" r="0" b="0"/>
            <wp:docPr id="16" name="图片 16" descr="http://www.uedsc.com/wp-content/uploads/2015/06/201512340181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edsc.com/wp-content/uploads/2015/06/2015123401816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9E699C">
      <w:pPr>
        <w:pStyle w:val="2"/>
        <w:rPr>
          <w:color w:val="FF0000"/>
        </w:rPr>
      </w:pPr>
      <w:r>
        <w:rPr>
          <w:rStyle w:val="a6"/>
        </w:rPr>
        <w:t>第</w:t>
      </w:r>
      <w:r w:rsidR="009E699C">
        <w:rPr>
          <w:rStyle w:val="a6"/>
          <w:rFonts w:hint="eastAsia"/>
        </w:rPr>
        <w:t>4</w:t>
      </w:r>
      <w:r>
        <w:rPr>
          <w:rStyle w:val="a6"/>
        </w:rPr>
        <w:t>步：</w:t>
      </w:r>
      <w:r>
        <w:t>配置</w:t>
      </w:r>
      <w:r>
        <w:t xml:space="preserve">gitblit.properties </w:t>
      </w:r>
      <w:r>
        <w:t>文件。</w:t>
      </w:r>
      <w:r w:rsidR="006D080C" w:rsidRPr="006D080C">
        <w:rPr>
          <w:rFonts w:hint="eastAsia"/>
          <w:color w:val="FF0000"/>
          <w:highlight w:val="yellow"/>
        </w:rPr>
        <w:t>或者</w:t>
      </w:r>
      <w:r w:rsidR="006D080C" w:rsidRPr="006D080C">
        <w:rPr>
          <w:color w:val="FF0000"/>
          <w:highlight w:val="yellow"/>
        </w:rPr>
        <w:t>defaults.properties</w:t>
      </w:r>
    </w:p>
    <w:p w:rsidR="003304A4" w:rsidRPr="003304A4" w:rsidRDefault="003304A4" w:rsidP="003304A4"/>
    <w:p w:rsidR="003E72D3" w:rsidRDefault="003304A4" w:rsidP="003304A4">
      <w:pPr>
        <w:pStyle w:val="3"/>
      </w:pPr>
      <w:r w:rsidRPr="003304A4">
        <w:rPr>
          <w:rFonts w:hint="eastAsia"/>
        </w:rPr>
        <w:t>1</w:t>
      </w:r>
      <w:r w:rsidRPr="003304A4">
        <w:rPr>
          <w:rFonts w:hint="eastAsia"/>
        </w:rPr>
        <w:t>、</w:t>
      </w:r>
      <w:r w:rsidR="003E72D3" w:rsidRPr="003304A4">
        <w:t>找到</w:t>
      </w:r>
      <w:r w:rsidR="003E72D3" w:rsidRPr="003304A4">
        <w:t>Git</w:t>
      </w:r>
      <w:r w:rsidR="003E72D3" w:rsidRPr="003304A4">
        <w:t>目录下的</w:t>
      </w:r>
      <w:r w:rsidR="003E72D3" w:rsidRPr="003304A4">
        <w:t>data</w:t>
      </w:r>
      <w:r w:rsidR="003E72D3" w:rsidRPr="003304A4">
        <w:t>文件下的</w:t>
      </w:r>
      <w:r w:rsidR="003E72D3" w:rsidRPr="003304A4">
        <w:t>gitblit.properties</w:t>
      </w:r>
      <w:r w:rsidR="003E72D3" w:rsidRPr="003304A4">
        <w:t>文件，</w:t>
      </w:r>
      <w:r w:rsidR="003E72D3" w:rsidRPr="003304A4">
        <w:t>“</w:t>
      </w:r>
      <w:r w:rsidR="003E72D3" w:rsidRPr="003304A4">
        <w:t>记事本</w:t>
      </w:r>
      <w:r w:rsidR="003E72D3" w:rsidRPr="003304A4">
        <w:t>”</w:t>
      </w:r>
      <w:r w:rsidR="003E72D3" w:rsidRPr="003304A4">
        <w:t>打开。</w:t>
      </w:r>
    </w:p>
    <w:p w:rsidR="003304A4" w:rsidRPr="003304A4" w:rsidRDefault="003304A4" w:rsidP="003304A4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17920"/>
            <wp:effectExtent l="0" t="0" r="1270" b="0"/>
            <wp:docPr id="15" name="图片 15" descr="http://www.uedsc.com/wp-content/uploads/2015/06/201513163468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edsc.com/wp-content/uploads/2015/06/2015131634686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36" w:rsidRDefault="006C2836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6C2836">
      <w:pPr>
        <w:pStyle w:val="3"/>
      </w:pPr>
      <w:r w:rsidRPr="006C2836">
        <w:t>2.</w:t>
      </w:r>
      <w:r w:rsidRPr="006C2836">
        <w:t>找到</w:t>
      </w:r>
      <w:r w:rsidRPr="006C2836">
        <w:t>git.repositoriesFolder(</w:t>
      </w:r>
      <w:r w:rsidRPr="006C2836">
        <w:t>资料库路径</w:t>
      </w:r>
      <w:r w:rsidRPr="006C2836">
        <w:t>)</w:t>
      </w:r>
      <w:r w:rsidRPr="006C2836">
        <w:t>，赋值为第七步创建好的文件目录。</w:t>
      </w:r>
    </w:p>
    <w:p w:rsidR="006C2836" w:rsidRPr="006C2836" w:rsidRDefault="006C2836" w:rsidP="003E72D3">
      <w:pPr>
        <w:pStyle w:val="a8"/>
        <w:spacing w:before="150" w:after="150"/>
        <w:rPr>
          <w:rFonts w:asciiTheme="majorHAnsi" w:eastAsia="微软雅黑" w:hAnsiTheme="majorHAnsi" w:cstheme="majorBidi"/>
          <w:b/>
          <w:bCs/>
          <w:color w:val="323E4F" w:themeColor="text2" w:themeShade="BF"/>
          <w:sz w:val="24"/>
          <w:szCs w:val="28"/>
        </w:rPr>
      </w:pP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14" name="图片 14" descr="http://www.uedsc.com/wp-content/uploads/2015/06/201513457064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uedsc.com/wp-content/uploads/2015/06/2015134570649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3.</w:t>
      </w:r>
      <w:r w:rsidRPr="006C2836">
        <w:t>找到</w:t>
      </w:r>
      <w:r w:rsidRPr="006C2836">
        <w:t>server.httpPort</w:t>
      </w:r>
      <w:r w:rsidRPr="006C2836">
        <w:t>，设定</w:t>
      </w:r>
      <w:r w:rsidRPr="006C2836">
        <w:t>http</w:t>
      </w:r>
      <w:r w:rsidRPr="006C2836">
        <w:t>协议的端口号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32525"/>
            <wp:effectExtent l="0" t="0" r="5715" b="0"/>
            <wp:docPr id="13" name="图片 13" descr="http://www.uedsc.com/wp-content/uploads/2015/06/201513598312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edsc.com/wp-content/uploads/2015/06/2015135983126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4.</w:t>
      </w:r>
      <w:r w:rsidRPr="006C2836">
        <w:t>找到</w:t>
      </w:r>
      <w:r w:rsidRPr="006C2836">
        <w:t>server.httpBindInterface</w:t>
      </w:r>
      <w:r w:rsidRPr="006C2836">
        <w:t>，设定服务器的</w:t>
      </w:r>
      <w:r w:rsidRPr="006C2836">
        <w:t>IP</w:t>
      </w:r>
      <w:r w:rsidRPr="006C2836">
        <w:t>地址。这里就设定你的服务器</w:t>
      </w:r>
      <w:r w:rsidRPr="006C2836">
        <w:t>IP</w:t>
      </w:r>
      <w:r w:rsidRPr="006C2836"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12" name="图片 12" descr="http://www.uedsc.com/wp-content/uploads/2015/06/20151412753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edsc.com/wp-content/uploads/2015/06/2015141275346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6C2836" w:rsidRDefault="003E72D3" w:rsidP="006C2836">
      <w:pPr>
        <w:pStyle w:val="3"/>
      </w:pPr>
      <w:r w:rsidRPr="006C2836">
        <w:t>5.</w:t>
      </w:r>
      <w:r w:rsidRPr="006C2836">
        <w:t>找到</w:t>
      </w:r>
      <w:r w:rsidRPr="006C2836">
        <w:t>server.httpsBindInterface</w:t>
      </w:r>
      <w:r w:rsidRPr="006C2836">
        <w:t>，设定为</w:t>
      </w:r>
      <w:r w:rsidRPr="006C2836">
        <w:t>localhost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 wp14:anchorId="045BD852" wp14:editId="52866AD9">
            <wp:extent cx="5318125" cy="4674235"/>
            <wp:effectExtent l="0" t="0" r="0" b="0"/>
            <wp:docPr id="11" name="图片 11" descr="http://www.uedsc.com/wp-content/uploads/2015/06/201517137534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edsc.com/wp-content/uploads/2015/06/2015171375348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6C2836">
      <w:pPr>
        <w:pStyle w:val="3"/>
      </w:pPr>
      <w:r w:rsidRPr="006C2836">
        <w:t>6.</w:t>
      </w:r>
      <w:r w:rsidRPr="006C2836">
        <w:t>保存，关闭文件。</w:t>
      </w:r>
    </w:p>
    <w:p w:rsidR="00A9577D" w:rsidRPr="00A9577D" w:rsidRDefault="00A9577D" w:rsidP="00A9577D"/>
    <w:p w:rsidR="003E72D3" w:rsidRDefault="003E72D3" w:rsidP="006C2836">
      <w:pPr>
        <w:pStyle w:val="2"/>
      </w:pPr>
      <w:r>
        <w:rPr>
          <w:rStyle w:val="a6"/>
        </w:rPr>
        <w:t>第</w:t>
      </w:r>
      <w:r w:rsidR="006C2836">
        <w:rPr>
          <w:rStyle w:val="a6"/>
          <w:rFonts w:hint="eastAsia"/>
        </w:rPr>
        <w:t>5</w:t>
      </w:r>
      <w:r>
        <w:rPr>
          <w:rStyle w:val="a6"/>
        </w:rPr>
        <w:t>步：</w:t>
      </w:r>
      <w:r>
        <w:t>运行</w:t>
      </w:r>
      <w:r>
        <w:t xml:space="preserve">gitblit.cmd </w:t>
      </w:r>
      <w:r>
        <w:t>批处理文件。</w:t>
      </w:r>
    </w:p>
    <w:p w:rsidR="00A9577D" w:rsidRPr="00A9577D" w:rsidRDefault="00A9577D" w:rsidP="00A9577D"/>
    <w:p w:rsidR="003E72D3" w:rsidRDefault="006C2836" w:rsidP="006C2836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找到</w:t>
      </w:r>
      <w:r w:rsidR="003E72D3">
        <w:t>bitblit</w:t>
      </w:r>
      <w:r w:rsidR="003E72D3">
        <w:t>目录中的</w:t>
      </w:r>
      <w:r w:rsidR="003E72D3">
        <w:t>gitblit.cmd</w:t>
      </w:r>
      <w:r w:rsidR="003E72D3">
        <w:t>文件，双击。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10" name="图片 10" descr="http://www.uedsc.com/wp-content/uploads/2015/06/20151847268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edsc.com/wp-content/uploads/2015/06/20151847268837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758940" cy="5303520"/>
            <wp:effectExtent l="0" t="0" r="3810" b="0"/>
            <wp:docPr id="9" name="图片 9" descr="http://www.uedsc.com/wp-content/uploads/2015/06/201518599241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edsc.com/wp-content/uploads/2015/06/2015185992410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运行结果如下，运行成功。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437630" cy="4198620"/>
            <wp:effectExtent l="0" t="0" r="1270" b="0"/>
            <wp:docPr id="8" name="图片 8" descr="http://www.uedsc.com/wp-content/uploads/2015/06/201519353158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edsc.com/wp-content/uploads/2015/06/2015193531586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7D" w:rsidRDefault="00A9577D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</w:p>
    <w:p w:rsidR="003E72D3" w:rsidRDefault="003E72D3" w:rsidP="00A9577D">
      <w:pPr>
        <w:pStyle w:val="2"/>
        <w:rPr>
          <w:color w:val="FF0000"/>
        </w:rPr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6</w:t>
      </w:r>
      <w:r>
        <w:rPr>
          <w:rStyle w:val="a6"/>
        </w:rPr>
        <w:t>步：</w:t>
      </w:r>
      <w:r>
        <w:t>在浏览器中打开</w:t>
      </w:r>
      <w:r>
        <w:t>,</w:t>
      </w:r>
      <w:r>
        <w:t>现在就可以使用</w:t>
      </w:r>
      <w:r>
        <w:t>GitBlit</w:t>
      </w:r>
      <w:r>
        <w:t>了。</w:t>
      </w:r>
      <w:r w:rsidR="00107806" w:rsidRPr="00D6692A">
        <w:rPr>
          <w:color w:val="FF0000"/>
        </w:rPr>
        <w:t>用户名和密码默认都是</w:t>
      </w:r>
      <w:r w:rsidR="00107806" w:rsidRPr="00D6692A">
        <w:rPr>
          <w:color w:val="FF0000"/>
        </w:rPr>
        <w:t>admi</w:t>
      </w:r>
      <w:r w:rsidR="00107806" w:rsidRPr="00D6692A">
        <w:rPr>
          <w:rFonts w:hint="eastAsia"/>
          <w:color w:val="FF0000"/>
        </w:rPr>
        <w:t>n</w:t>
      </w:r>
    </w:p>
    <w:p w:rsidR="00DF0C5C" w:rsidRPr="00DF0C5C" w:rsidRDefault="00B71484" w:rsidP="00DF0C5C">
      <w:hyperlink r:id="rId21" w:history="1">
        <w:r w:rsidR="00DA4D3C" w:rsidRPr="009844EB">
          <w:rPr>
            <w:rStyle w:val="a9"/>
          </w:rPr>
          <w:t>http://localhost:10101</w:t>
        </w:r>
      </w:hyperlink>
      <w:r w:rsidR="00DA4D3C">
        <w:rPr>
          <w:rFonts w:hint="eastAsia"/>
        </w:rPr>
        <w:t xml:space="preserve"> </w:t>
      </w:r>
    </w:p>
    <w:p w:rsidR="00A9577D" w:rsidRPr="00A9577D" w:rsidRDefault="00A9577D" w:rsidP="00A9577D"/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17995" cy="3752850"/>
            <wp:effectExtent l="0" t="0" r="1905" b="0"/>
            <wp:docPr id="7" name="图片 7" descr="http://www.uedsc.com/wp-content/uploads/2015/06/2015195695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edsc.com/wp-content/uploads/2015/06/2015195695614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63" w:rsidRDefault="00BF296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noProof/>
        </w:rPr>
        <w:drawing>
          <wp:inline distT="0" distB="0" distL="0" distR="0" wp14:anchorId="1284FCA9" wp14:editId="582D5422">
            <wp:extent cx="5486400" cy="2193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7</w:t>
      </w:r>
      <w:r>
        <w:rPr>
          <w:rStyle w:val="a6"/>
        </w:rPr>
        <w:t>步：</w:t>
      </w:r>
      <w:r>
        <w:t>设置以</w:t>
      </w:r>
      <w:r>
        <w:t>Windows Service</w:t>
      </w:r>
      <w:r>
        <w:t>方式启动</w:t>
      </w:r>
      <w:r>
        <w:t>Gitblit.</w:t>
      </w:r>
    </w:p>
    <w:p w:rsidR="003E72D3" w:rsidRDefault="00A9577D" w:rsidP="00A9577D">
      <w:pPr>
        <w:pStyle w:val="3"/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E72D3">
        <w:t>在</w:t>
      </w:r>
      <w:r w:rsidR="003E72D3">
        <w:t>Gitblit</w:t>
      </w:r>
      <w:r w:rsidR="003E72D3">
        <w:t>目录下，找到</w:t>
      </w:r>
      <w:r w:rsidR="003E72D3">
        <w:t>installService.cmd</w:t>
      </w:r>
      <w:r w:rsidR="003E72D3">
        <w:t>文件。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6" name="图片 6" descr="http://www.uedsc.com/wp-content/uploads/2015/06/20152110206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uedsc.com/wp-content/uploads/2015/06/2015211020645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2.</w:t>
      </w:r>
      <w:r w:rsidRPr="00A9577D">
        <w:t>用</w:t>
      </w:r>
      <w:r w:rsidRPr="00A9577D">
        <w:t>“</w:t>
      </w:r>
      <w:r w:rsidRPr="00A9577D">
        <w:t>记事本</w:t>
      </w:r>
      <w:r w:rsidRPr="00A9577D">
        <w:t>”</w:t>
      </w:r>
      <w:r w:rsidRPr="00A9577D">
        <w:t>打开。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95490" cy="6217920"/>
            <wp:effectExtent l="0" t="0" r="0" b="0"/>
            <wp:docPr id="5" name="图片 5" descr="http://www.uedsc.com/wp-content/uploads/2015/06/201521369565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uedsc.com/wp-content/uploads/2015/06/2015213695656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9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3.</w:t>
      </w:r>
      <w:r w:rsidRPr="00A9577D">
        <w:t>修改</w:t>
      </w:r>
      <w:r w:rsidRPr="00A9577D">
        <w:t xml:space="preserve"> ARCH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32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ARCH=x86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64</w:t>
      </w:r>
      <w:r>
        <w:rPr>
          <w:rFonts w:ascii="Verdana" w:hAnsi="Verdana"/>
          <w:color w:val="232323"/>
          <w:sz w:val="21"/>
          <w:szCs w:val="21"/>
        </w:rPr>
        <w:t>位系统：</w:t>
      </w:r>
      <w:r>
        <w:rPr>
          <w:rFonts w:ascii="Verdana" w:hAnsi="Verdana"/>
          <w:color w:val="232323"/>
          <w:sz w:val="21"/>
          <w:szCs w:val="21"/>
        </w:rPr>
        <w:t>SET ARCH=amd64</w:t>
      </w:r>
    </w:p>
    <w:p w:rsidR="003E72D3" w:rsidRPr="00A9577D" w:rsidRDefault="003E72D3" w:rsidP="00A9577D">
      <w:pPr>
        <w:pStyle w:val="3"/>
      </w:pPr>
      <w:r w:rsidRPr="00A9577D">
        <w:t>4.</w:t>
      </w:r>
      <w:r w:rsidRPr="00A9577D">
        <w:t>添加</w:t>
      </w:r>
      <w:r w:rsidRPr="00A9577D">
        <w:t xml:space="preserve"> CD </w:t>
      </w:r>
      <w:r w:rsidRPr="00A9577D">
        <w:t>为程序目录</w:t>
      </w:r>
    </w:p>
    <w:p w:rsidR="003E72D3" w:rsidRDefault="00BF49C9" w:rsidP="00BF49C9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 w:rsidRPr="00BF49C9">
        <w:rPr>
          <w:rFonts w:ascii="Verdana" w:hAnsi="Verdana"/>
          <w:color w:val="232323"/>
          <w:sz w:val="21"/>
          <w:szCs w:val="21"/>
        </w:rPr>
        <w:t xml:space="preserve">SET CD=D:\ProgramFiles\minixiao\gitserver\gitblit-1.8.0 </w:t>
      </w:r>
      <w:r w:rsidR="003E72D3">
        <w:rPr>
          <w:rFonts w:ascii="Verdana" w:hAnsi="Verdana"/>
          <w:color w:val="232323"/>
          <w:sz w:val="21"/>
          <w:szCs w:val="21"/>
        </w:rPr>
        <w:t>(</w:t>
      </w:r>
      <w:r w:rsidR="003E72D3">
        <w:rPr>
          <w:rFonts w:ascii="Verdana" w:hAnsi="Verdana"/>
          <w:color w:val="232323"/>
          <w:sz w:val="21"/>
          <w:szCs w:val="21"/>
        </w:rPr>
        <w:t>你的实际目录</w:t>
      </w:r>
      <w:r w:rsidR="003E72D3">
        <w:rPr>
          <w:rFonts w:ascii="Verdana" w:hAnsi="Verdana"/>
          <w:color w:val="232323"/>
          <w:sz w:val="21"/>
          <w:szCs w:val="21"/>
        </w:rPr>
        <w:t>)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80885" cy="6217920"/>
            <wp:effectExtent l="0" t="0" r="5715" b="0"/>
            <wp:docPr id="4" name="图片 4" descr="http://www.uedsc.com/wp-content/uploads/2015/06/201522236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edsc.com/wp-content/uploads/2015/06/2015222362889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Pr="00A9577D" w:rsidRDefault="003E72D3" w:rsidP="00A9577D">
      <w:pPr>
        <w:pStyle w:val="3"/>
      </w:pPr>
      <w:r w:rsidRPr="00A9577D">
        <w:t>5.</w:t>
      </w:r>
      <w:r w:rsidRPr="00A9577D">
        <w:t>修改</w:t>
      </w:r>
      <w:r w:rsidRPr="00A9577D">
        <w:t>StartParams</w:t>
      </w:r>
      <w:r w:rsidRPr="00A9577D">
        <w:t>里的启动参数，给空就可以了。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7066280" cy="6240145"/>
            <wp:effectExtent l="0" t="0" r="1270" b="8255"/>
            <wp:docPr id="3" name="图片 3" descr="http://www.uedsc.com/wp-content/uploads/2015/06/201522433315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uedsc.com/wp-content/uploads/2015/06/20152243331579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6.</w:t>
      </w:r>
      <w:r>
        <w:t>保存，关闭文件。</w:t>
      </w:r>
    </w:p>
    <w:p w:rsidR="003E72D3" w:rsidRDefault="003E72D3" w:rsidP="00A9577D">
      <w:pPr>
        <w:pStyle w:val="2"/>
      </w:pPr>
      <w:r>
        <w:rPr>
          <w:rStyle w:val="a6"/>
        </w:rPr>
        <w:t>第</w:t>
      </w:r>
      <w:r w:rsidR="00A9577D">
        <w:rPr>
          <w:rStyle w:val="a6"/>
          <w:rFonts w:hint="eastAsia"/>
        </w:rPr>
        <w:t>8</w:t>
      </w:r>
      <w:r>
        <w:rPr>
          <w:rStyle w:val="a6"/>
        </w:rPr>
        <w:t>步：</w:t>
      </w:r>
      <w:r>
        <w:t>以</w:t>
      </w:r>
      <w:r>
        <w:t>Windows Service</w:t>
      </w:r>
      <w:r>
        <w:t>方式启动</w:t>
      </w:r>
      <w:r>
        <w:t>Gitblit.</w:t>
      </w:r>
    </w:p>
    <w:p w:rsidR="003E72D3" w:rsidRDefault="003E72D3" w:rsidP="00A9577D">
      <w:pPr>
        <w:pStyle w:val="3"/>
      </w:pPr>
      <w:r>
        <w:t>1.</w:t>
      </w:r>
      <w:r>
        <w:t>双击</w:t>
      </w:r>
      <w:r>
        <w:t>Gitblit</w:t>
      </w:r>
      <w:r>
        <w:t>目录下的</w:t>
      </w:r>
      <w:r>
        <w:t>installService.cmd</w:t>
      </w:r>
      <w:r>
        <w:t>文件</w:t>
      </w:r>
      <w:r>
        <w:t>(</w:t>
      </w:r>
      <w:r>
        <w:t>以管理员身份运行</w:t>
      </w:r>
      <w:r>
        <w:t>)</w:t>
      </w:r>
      <w:r>
        <w:t>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61810" cy="5361940"/>
            <wp:effectExtent l="0" t="0" r="0" b="0"/>
            <wp:docPr id="2" name="图片 2" descr="http://www.uedsc.com/wp-content/uploads/2015/06/20152311612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edsc.com/wp-content/uploads/2015/06/2015231161284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2.</w:t>
      </w:r>
      <w:r>
        <w:t>在服务器的服务管理下，就能看到已经存在的</w:t>
      </w:r>
      <w:r>
        <w:t>gitblit</w:t>
      </w:r>
      <w:r>
        <w:t>服务了。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noProof/>
          <w:color w:val="232323"/>
          <w:sz w:val="21"/>
          <w:szCs w:val="21"/>
        </w:rPr>
        <w:drawing>
          <wp:inline distT="0" distB="0" distL="0" distR="0">
            <wp:extent cx="6898005" cy="4572000"/>
            <wp:effectExtent l="0" t="0" r="0" b="0"/>
            <wp:docPr id="1" name="图片 1" descr="http://www.uedsc.com/wp-content/uploads/2015/06/201523482688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edsc.com/wp-content/uploads/2015/06/2015234826882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D3" w:rsidRDefault="003E72D3" w:rsidP="00A9577D">
      <w:pPr>
        <w:pStyle w:val="3"/>
      </w:pPr>
      <w:r>
        <w:t>3.</w:t>
      </w:r>
      <w:r>
        <w:t>平时使用时，保持这个服务是启动状态就可以了。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以上就是</w:t>
      </w:r>
      <w:r>
        <w:rPr>
          <w:rFonts w:ascii="Verdana" w:hAnsi="Verdana"/>
          <w:color w:val="232323"/>
          <w:sz w:val="21"/>
          <w:szCs w:val="21"/>
        </w:rPr>
        <w:t>Windows</w:t>
      </w:r>
      <w:r>
        <w:rPr>
          <w:rFonts w:ascii="Verdana" w:hAnsi="Verdana"/>
          <w:color w:val="232323"/>
          <w:sz w:val="21"/>
          <w:szCs w:val="21"/>
        </w:rPr>
        <w:t>平台下，配置</w:t>
      </w:r>
      <w:r>
        <w:rPr>
          <w:rFonts w:ascii="Verdana" w:hAnsi="Verdana"/>
          <w:color w:val="232323"/>
          <w:sz w:val="21"/>
          <w:szCs w:val="21"/>
        </w:rPr>
        <w:t>Git</w:t>
      </w:r>
      <w:r>
        <w:rPr>
          <w:rFonts w:ascii="Verdana" w:hAnsi="Verdana"/>
          <w:color w:val="232323"/>
          <w:sz w:val="21"/>
          <w:szCs w:val="21"/>
        </w:rPr>
        <w:t>服务器的全部的全部内容。</w:t>
      </w:r>
    </w:p>
    <w:p w:rsidR="003E72D3" w:rsidRDefault="003E72D3" w:rsidP="003E72D3">
      <w:pPr>
        <w:pStyle w:val="a8"/>
        <w:spacing w:before="150" w:after="150"/>
        <w:rPr>
          <w:rFonts w:ascii="Verdana" w:hAnsi="Verdana"/>
          <w:color w:val="232323"/>
          <w:sz w:val="21"/>
          <w:szCs w:val="21"/>
        </w:rPr>
      </w:pPr>
      <w:r>
        <w:rPr>
          <w:rFonts w:ascii="Verdana" w:hAnsi="Verdana"/>
          <w:color w:val="232323"/>
          <w:sz w:val="21"/>
          <w:szCs w:val="21"/>
        </w:rPr>
        <w:t>来源</w:t>
      </w:r>
      <w:r>
        <w:rPr>
          <w:rFonts w:ascii="Verdana" w:hAnsi="Verdana"/>
          <w:color w:val="232323"/>
          <w:sz w:val="21"/>
          <w:szCs w:val="21"/>
        </w:rPr>
        <w:t>:</w:t>
      </w:r>
      <w:hyperlink r:id="rId29" w:tgtFrame="_blank" w:history="1">
        <w:r>
          <w:rPr>
            <w:rStyle w:val="a9"/>
            <w:rFonts w:ascii="Verdana" w:hAnsi="Verdana"/>
            <w:color w:val="56B6E9"/>
            <w:sz w:val="21"/>
            <w:szCs w:val="21"/>
          </w:rPr>
          <w:t>http://www.uedsc.com/windows-gitblit-git-server.html</w:t>
        </w:r>
      </w:hyperlink>
    </w:p>
    <w:p w:rsidR="003E72D3" w:rsidRPr="003E72D3" w:rsidRDefault="003E72D3"/>
    <w:sectPr w:rsidR="003E72D3" w:rsidRPr="003E72D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484" w:rsidRDefault="00B71484" w:rsidP="00952CDC">
      <w:pPr>
        <w:spacing w:after="0"/>
      </w:pPr>
      <w:r>
        <w:separator/>
      </w:r>
    </w:p>
  </w:endnote>
  <w:endnote w:type="continuationSeparator" w:id="0">
    <w:p w:rsidR="00B71484" w:rsidRDefault="00B71484" w:rsidP="00952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484" w:rsidRDefault="00B71484" w:rsidP="00952CDC">
      <w:pPr>
        <w:spacing w:after="0"/>
      </w:pPr>
      <w:r>
        <w:separator/>
      </w:r>
    </w:p>
  </w:footnote>
  <w:footnote w:type="continuationSeparator" w:id="0">
    <w:p w:rsidR="00B71484" w:rsidRDefault="00B71484" w:rsidP="00952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34F6D"/>
    <w:multiLevelType w:val="multilevel"/>
    <w:tmpl w:val="BF20A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F84583"/>
    <w:multiLevelType w:val="multilevel"/>
    <w:tmpl w:val="D3866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E760C2"/>
    <w:multiLevelType w:val="multilevel"/>
    <w:tmpl w:val="9E9AF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AB2C95"/>
    <w:multiLevelType w:val="multilevel"/>
    <w:tmpl w:val="0164B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B53449"/>
    <w:rsid w:val="00107806"/>
    <w:rsid w:val="00326439"/>
    <w:rsid w:val="003304A4"/>
    <w:rsid w:val="00364AC0"/>
    <w:rsid w:val="003E72D3"/>
    <w:rsid w:val="00554A5C"/>
    <w:rsid w:val="005708E7"/>
    <w:rsid w:val="005C7109"/>
    <w:rsid w:val="0066335D"/>
    <w:rsid w:val="006A0DE7"/>
    <w:rsid w:val="006C2836"/>
    <w:rsid w:val="006D080C"/>
    <w:rsid w:val="00926F58"/>
    <w:rsid w:val="00952CDC"/>
    <w:rsid w:val="009E699C"/>
    <w:rsid w:val="00A9577D"/>
    <w:rsid w:val="00AA5BD2"/>
    <w:rsid w:val="00B53449"/>
    <w:rsid w:val="00B71484"/>
    <w:rsid w:val="00BF2963"/>
    <w:rsid w:val="00BF49C9"/>
    <w:rsid w:val="00D51DC8"/>
    <w:rsid w:val="00D6692A"/>
    <w:rsid w:val="00DA4D3C"/>
    <w:rsid w:val="00DF0C5C"/>
    <w:rsid w:val="00EF5ED6"/>
    <w:rsid w:val="00F501D1"/>
    <w:rsid w:val="00F739C0"/>
    <w:rsid w:val="00F8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1FD04A-72D2-47B9-A4C7-7F697F14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8" w:unhideWhenUsed="1" w:qFormat="1"/>
    <w:lsdException w:name="heading 5" w:semiHidden="1" w:uiPriority="9" w:unhideWhenUsed="1" w:qFormat="1"/>
    <w:lsdException w:name="heading 6" w:semiHidden="1" w:uiPriority="1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51DC8"/>
  </w:style>
  <w:style w:type="paragraph" w:styleId="1">
    <w:name w:val="heading 1"/>
    <w:basedOn w:val="a"/>
    <w:next w:val="a"/>
    <w:link w:val="1Char"/>
    <w:autoRedefine/>
    <w:uiPriority w:val="5"/>
    <w:qFormat/>
    <w:rsid w:val="0066335D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paragraph" w:styleId="2">
    <w:name w:val="heading 2"/>
    <w:basedOn w:val="a"/>
    <w:next w:val="a"/>
    <w:link w:val="2Char"/>
    <w:autoRedefine/>
    <w:uiPriority w:val="6"/>
    <w:qFormat/>
    <w:rsid w:val="006A0DE7"/>
    <w:pPr>
      <w:spacing w:before="200" w:after="0"/>
      <w:outlineLvl w:val="1"/>
    </w:pPr>
    <w:rPr>
      <w:rFonts w:ascii="Verdana" w:eastAsia="微软雅黑" w:hAnsi="Verdana" w:cstheme="majorBidi"/>
      <w:b/>
      <w:bCs/>
      <w:color w:val="232323"/>
      <w:sz w:val="21"/>
      <w:szCs w:val="21"/>
    </w:rPr>
  </w:style>
  <w:style w:type="paragraph" w:styleId="3">
    <w:name w:val="heading 3"/>
    <w:basedOn w:val="a"/>
    <w:next w:val="a"/>
    <w:link w:val="3Char"/>
    <w:autoRedefine/>
    <w:uiPriority w:val="7"/>
    <w:qFormat/>
    <w:rsid w:val="003304A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paragraph" w:styleId="4">
    <w:name w:val="heading 4"/>
    <w:basedOn w:val="a"/>
    <w:next w:val="a"/>
    <w:link w:val="4Char"/>
    <w:uiPriority w:val="8"/>
    <w:qFormat/>
    <w:rsid w:val="00F739C0"/>
    <w:pPr>
      <w:spacing w:before="200" w:after="0"/>
      <w:outlineLvl w:val="3"/>
    </w:pPr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66335D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554A5C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customStyle="1" w:styleId="1Char">
    <w:name w:val="标题 1 Char"/>
    <w:basedOn w:val="a0"/>
    <w:link w:val="1"/>
    <w:uiPriority w:val="5"/>
    <w:rsid w:val="0066335D"/>
    <w:rPr>
      <w:rFonts w:asciiTheme="majorHAnsi" w:eastAsia="微软雅黑" w:hAnsiTheme="majorHAnsi" w:cstheme="majorBidi"/>
      <w:b/>
      <w:bCs/>
      <w:color w:val="323E4F" w:themeColor="text2" w:themeShade="BF"/>
      <w:sz w:val="44"/>
      <w:szCs w:val="36"/>
    </w:rPr>
  </w:style>
  <w:style w:type="character" w:customStyle="1" w:styleId="2Char">
    <w:name w:val="标题 2 Char"/>
    <w:basedOn w:val="a0"/>
    <w:link w:val="2"/>
    <w:uiPriority w:val="6"/>
    <w:rsid w:val="006A0DE7"/>
    <w:rPr>
      <w:rFonts w:ascii="Verdana" w:eastAsia="微软雅黑" w:hAnsi="Verdana" w:cstheme="majorBidi"/>
      <w:b/>
      <w:bCs/>
      <w:color w:val="232323"/>
      <w:sz w:val="21"/>
      <w:szCs w:val="21"/>
    </w:rPr>
  </w:style>
  <w:style w:type="character" w:customStyle="1" w:styleId="3Char">
    <w:name w:val="标题 3 Char"/>
    <w:basedOn w:val="a0"/>
    <w:link w:val="3"/>
    <w:uiPriority w:val="7"/>
    <w:rsid w:val="003304A4"/>
    <w:rPr>
      <w:rFonts w:asciiTheme="majorHAnsi" w:eastAsia="微软雅黑" w:hAnsiTheme="majorHAnsi" w:cstheme="majorBidi"/>
      <w:b/>
      <w:bCs/>
      <w:color w:val="323E4F" w:themeColor="text2" w:themeShade="BF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66335D"/>
    <w:rPr>
      <w:rFonts w:asciiTheme="majorHAnsi" w:eastAsia="微软雅黑" w:hAnsiTheme="majorHAnsi" w:cstheme="majorBidi"/>
      <w:b/>
      <w:iCs/>
      <w:color w:val="323E4F" w:themeColor="text2" w:themeShade="BF"/>
      <w:sz w:val="28"/>
      <w:szCs w:val="28"/>
    </w:rPr>
  </w:style>
  <w:style w:type="character" w:customStyle="1" w:styleId="4Char">
    <w:name w:val="标题 4 Char"/>
    <w:basedOn w:val="a0"/>
    <w:link w:val="4"/>
    <w:uiPriority w:val="8"/>
    <w:rsid w:val="00F739C0"/>
    <w:rPr>
      <w:rFonts w:asciiTheme="majorHAnsi" w:eastAsia="微软雅黑" w:hAnsiTheme="majorHAnsi" w:cstheme="majorBidi"/>
      <w:b/>
      <w:color w:val="323E4F" w:themeColor="text2" w:themeShade="BF"/>
      <w:sz w:val="32"/>
      <w:szCs w:val="28"/>
    </w:rPr>
  </w:style>
  <w:style w:type="character" w:styleId="a9">
    <w:name w:val="Hyperlink"/>
    <w:basedOn w:val="a0"/>
    <w:uiPriority w:val="99"/>
    <w:unhideWhenUsed/>
    <w:rsid w:val="003E72D3"/>
    <w:rPr>
      <w:color w:val="0563C1" w:themeColor="hyperlink"/>
      <w:u w:val="single"/>
    </w:rPr>
  </w:style>
  <w:style w:type="paragraph" w:styleId="aa">
    <w:name w:val="Balloon Text"/>
    <w:basedOn w:val="a"/>
    <w:link w:val="Char"/>
    <w:uiPriority w:val="99"/>
    <w:semiHidden/>
    <w:unhideWhenUsed/>
    <w:rsid w:val="00952CD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952CDC"/>
    <w:rPr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952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uiPriority w:val="99"/>
    <w:rsid w:val="00952CDC"/>
    <w:rPr>
      <w:sz w:val="18"/>
      <w:szCs w:val="18"/>
    </w:rPr>
  </w:style>
  <w:style w:type="paragraph" w:styleId="ac">
    <w:name w:val="footer"/>
    <w:basedOn w:val="a"/>
    <w:link w:val="Char1"/>
    <w:uiPriority w:val="99"/>
    <w:unhideWhenUsed/>
    <w:rsid w:val="00952C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c"/>
    <w:uiPriority w:val="99"/>
    <w:rsid w:val="00952C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8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4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jeremylee/p/5626240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localhost:101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uedsc.com/windows-gitblit-git-serv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gitblit.com/" TargetMode="Externa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www.cnblogs.com/jeremylee/p/5626240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F93C4A-38F0-4A7A-9371-C25147B318E8}"/>
      </w:docPartPr>
      <w:docPartBody>
        <w:p w:rsidR="00000000" w:rsidRDefault="004F7607">
          <w:r w:rsidRPr="002F5DB3">
            <w:rPr>
              <w:rStyle w:val="a3"/>
              <w:rFonts w:hint="eastAsia"/>
            </w:rPr>
            <w:t>[</w:t>
          </w:r>
          <w:r w:rsidRPr="002F5DB3">
            <w:rPr>
              <w:rStyle w:val="a3"/>
              <w:rFonts w:hint="eastAsia"/>
            </w:rPr>
            <w:t>在此处输入文章标题</w:t>
          </w:r>
          <w:r w:rsidRPr="002F5DB3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8B0"/>
    <w:rsid w:val="003A68B0"/>
    <w:rsid w:val="00420F2F"/>
    <w:rsid w:val="004F7607"/>
    <w:rsid w:val="007A4F36"/>
    <w:rsid w:val="00B85EF2"/>
    <w:rsid w:val="00C3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F760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10、git在windos搭建自己的服务器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22</TotalTime>
  <Pages>1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23</cp:revision>
  <dcterms:created xsi:type="dcterms:W3CDTF">2017-11-22T01:43:00Z</dcterms:created>
  <dcterms:modified xsi:type="dcterms:W3CDTF">2017-11-23T01:10:00Z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7d18da1a50f14453a6420785d5dc2267">
    <vt:lpwstr>CWMFSTN/5dZnplqUycXaEs8kBe42VqyLzmwZDhme3mJ2TsI8nkLRCC0DjiqU0iCrcTYA4pVsXPFO+0buiY5SNDn2g==</vt:lpwstr>
  </property>
</Properties>
</file>