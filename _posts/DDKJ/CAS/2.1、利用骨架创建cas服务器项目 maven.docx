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68F31" w14:textId="77777777" w:rsidR="009B7DFF" w:rsidRDefault="009B7DFF">
      <w:pPr>
        <w:pStyle w:val="Publishwithline"/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</w:pPr>
      <w:r w:rsidRPr="009B7DFF"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t xml:space="preserve">https://casinitializr.herokuapp.com/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26367F18" w:rsidR="00DB0C47" w:rsidRDefault="00517601">
              <w:pPr>
                <w:pStyle w:val="Publishwithline"/>
              </w:pPr>
              <w:r w:rsidRPr="00517601">
                <w:rPr>
                  <w:rFonts w:hint="eastAsia"/>
                </w:rPr>
                <w:t>利用骨架创建</w:t>
              </w:r>
              <w:r w:rsidRPr="00517601">
                <w:rPr>
                  <w:rFonts w:hint="eastAsia"/>
                </w:rPr>
                <w:t>cas</w:t>
              </w:r>
              <w:r w:rsidRPr="00517601">
                <w:rPr>
                  <w:rFonts w:hint="eastAsia"/>
                </w:rPr>
                <w:t>服务器项目</w:t>
              </w:r>
              <w:r w:rsidRPr="00517601">
                <w:rPr>
                  <w:rFonts w:hint="eastAsia"/>
                </w:rPr>
                <w:t xml:space="preserve"> maven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F96E1A" w:rsidP="005A3FAA">
          <w:pPr>
            <w:pStyle w:val="PadderBetweenControlandBody"/>
          </w:pPr>
        </w:p>
      </w:sdtContent>
    </w:sdt>
    <w:p w14:paraId="407E6204" w14:textId="125D28AD" w:rsidR="003A7E08" w:rsidRDefault="009B7DFF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、骨架网站</w:t>
      </w:r>
      <w:r>
        <w:rPr>
          <w:rFonts w:hint="eastAsia"/>
        </w:rPr>
        <w:t xml:space="preserve"> </w:t>
      </w:r>
      <w:r>
        <w:rPr>
          <w:rFonts w:hint="eastAsia"/>
        </w:rPr>
        <w:t>，类似于</w:t>
      </w:r>
      <w:r>
        <w:rPr>
          <w:rFonts w:hint="eastAsia"/>
        </w:rPr>
        <w:t>spring boot</w:t>
      </w:r>
      <w:r>
        <w:rPr>
          <w:rFonts w:hint="eastAsia"/>
        </w:rPr>
        <w:t>项目网站</w:t>
      </w:r>
    </w:p>
    <w:p w14:paraId="1AEE2E8C" w14:textId="77777777" w:rsidR="009B7DFF" w:rsidRDefault="009B7DFF" w:rsidP="009B7DFF"/>
    <w:p w14:paraId="3E7C5F17" w14:textId="11027317" w:rsidR="009B7DFF" w:rsidRDefault="009B7DFF" w:rsidP="009B7DFF">
      <w:pPr>
        <w:pStyle w:val="2"/>
      </w:pPr>
      <w:r w:rsidRPr="009B7DFF">
        <w:t>https://casinitializr.herokuapp.com/</w:t>
      </w:r>
    </w:p>
    <w:p w14:paraId="2605EF15" w14:textId="77777777" w:rsidR="009B7DFF" w:rsidRDefault="009B7DFF" w:rsidP="009B7DFF"/>
    <w:p w14:paraId="2CEDA46E" w14:textId="5F8F0385" w:rsidR="0072063E" w:rsidRDefault="0072063E" w:rsidP="007206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138B5A4A" w14:textId="3EF5379C" w:rsidR="0072063E" w:rsidRDefault="0072063E" w:rsidP="0072063E">
      <w:pPr>
        <w:rPr>
          <w:rFonts w:hint="eastAsia"/>
        </w:rPr>
      </w:pPr>
      <w:r w:rsidRPr="0072063E">
        <w:rPr>
          <w:noProof/>
        </w:rPr>
        <w:drawing>
          <wp:inline distT="0" distB="0" distL="0" distR="0" wp14:anchorId="7F7BEE19" wp14:editId="506A27F2">
            <wp:extent cx="15646400" cy="5016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BC4" w14:textId="20037002" w:rsidR="00196694" w:rsidRDefault="00196694" w:rsidP="0072063E">
      <w:pPr>
        <w:rPr>
          <w:rFonts w:hint="eastAsia"/>
        </w:rPr>
      </w:pPr>
      <w:r w:rsidRPr="00196694">
        <w:drawing>
          <wp:inline distT="0" distB="0" distL="0" distR="0" wp14:anchorId="3EECB825" wp14:editId="1A613EDB">
            <wp:extent cx="16027400" cy="7810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3C9" w14:textId="2F4B0E59" w:rsidR="0072063E" w:rsidRDefault="0072063E" w:rsidP="0072063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21998">
        <w:rPr>
          <w:rFonts w:hint="eastAsia"/>
        </w:rPr>
        <w:t xml:space="preserve">project </w:t>
      </w:r>
      <w:r w:rsidR="00021998">
        <w:rPr>
          <w:rFonts w:hint="eastAsia"/>
        </w:rPr>
        <w:t>添加项目的配置</w:t>
      </w:r>
      <w:r w:rsidR="00021998" w:rsidRPr="00A95F99">
        <w:rPr>
          <w:rFonts w:hint="eastAsia"/>
          <w:color w:val="FF0000"/>
        </w:rPr>
        <w:t xml:space="preserve"> </w:t>
      </w:r>
      <w:r w:rsidR="00A95F99" w:rsidRPr="00A95F99">
        <w:rPr>
          <w:rFonts w:hint="eastAsia"/>
          <w:color w:val="FF0000"/>
          <w:highlight w:val="cyan"/>
        </w:rPr>
        <w:t>sso-server</w:t>
      </w:r>
      <w:r w:rsidR="00920C9B">
        <w:rPr>
          <w:rFonts w:hint="eastAsia"/>
        </w:rPr>
        <w:t>，妈的我打开不开，所以就没配置，直接下载的别人的成熟的代码</w:t>
      </w:r>
    </w:p>
    <w:p w14:paraId="3E14DB2B" w14:textId="77777777" w:rsidR="00920C9B" w:rsidRDefault="00920C9B" w:rsidP="00920C9B"/>
    <w:p w14:paraId="4128DE48" w14:textId="77777777" w:rsidR="00920C9B" w:rsidRDefault="00920C9B" w:rsidP="00920C9B"/>
    <w:p w14:paraId="477151C6" w14:textId="7FCBAB32" w:rsidR="009421B8" w:rsidRDefault="009421B8" w:rsidP="009421B8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、添加一个父工程</w:t>
      </w:r>
    </w:p>
    <w:p w14:paraId="43738C48" w14:textId="77777777" w:rsidR="009421B8" w:rsidRDefault="009421B8" w:rsidP="009421B8"/>
    <w:p w14:paraId="30B94419" w14:textId="77777777" w:rsidR="002228C8" w:rsidRPr="002228C8" w:rsidRDefault="002228C8" w:rsidP="002228C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&lt;?</w:t>
      </w:r>
      <w:r w:rsidRPr="002228C8">
        <w:rPr>
          <w:rFonts w:ascii="Menlo" w:hAnsi="Menlo" w:cs="Menlo"/>
          <w:color w:val="BFA4A4"/>
          <w:sz w:val="32"/>
          <w:szCs w:val="27"/>
        </w:rPr>
        <w:t>xml version</w:t>
      </w:r>
      <w:r w:rsidRPr="002228C8">
        <w:rPr>
          <w:rFonts w:ascii="Menlo" w:hAnsi="Menlo" w:cs="Menlo"/>
          <w:color w:val="ECE47E"/>
          <w:sz w:val="32"/>
          <w:szCs w:val="27"/>
        </w:rPr>
        <w:t xml:space="preserve">="1.0" </w:t>
      </w:r>
      <w:r w:rsidRPr="002228C8">
        <w:rPr>
          <w:rFonts w:ascii="Menlo" w:hAnsi="Menlo" w:cs="Menlo"/>
          <w:color w:val="BFA4A4"/>
          <w:sz w:val="32"/>
          <w:szCs w:val="27"/>
        </w:rPr>
        <w:t>encoding</w:t>
      </w:r>
      <w:r w:rsidRPr="002228C8">
        <w:rPr>
          <w:rFonts w:ascii="Menlo" w:hAnsi="Menlo" w:cs="Menlo"/>
          <w:color w:val="ECE47E"/>
          <w:sz w:val="32"/>
          <w:szCs w:val="27"/>
        </w:rPr>
        <w:t>="UTF-8"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?&gt;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t>&lt;</w:t>
      </w:r>
      <w:r w:rsidRPr="002228C8">
        <w:rPr>
          <w:rFonts w:ascii="Menlo" w:hAnsi="Menlo" w:cs="Menlo"/>
          <w:color w:val="FF007F"/>
          <w:sz w:val="32"/>
          <w:szCs w:val="27"/>
        </w:rPr>
        <w:t xml:space="preserve">project </w:t>
      </w:r>
      <w:r w:rsidRPr="002228C8">
        <w:rPr>
          <w:rFonts w:ascii="Menlo" w:hAnsi="Menlo" w:cs="Menlo"/>
          <w:color w:val="BFA4A4"/>
          <w:sz w:val="32"/>
          <w:szCs w:val="27"/>
        </w:rPr>
        <w:t>xmlns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xmlns:xsi</w:t>
      </w:r>
      <w:r w:rsidRPr="002228C8">
        <w:rPr>
          <w:rFonts w:ascii="Menlo" w:hAnsi="Menlo" w:cs="Menlo"/>
          <w:color w:val="ECE47E"/>
          <w:sz w:val="32"/>
          <w:szCs w:val="27"/>
        </w:rPr>
        <w:t>="http://www.w3.org/2001/XMLSchema-instance"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xsi:schemaLocation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 http://maven.apache.org/xsd/maven-4.0.0.xsd"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4.0.0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com.carl.auth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pom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sso-server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2228C8">
        <w:rPr>
          <w:rFonts w:ascii="Menlo" w:hAnsi="Menlo" w:cs="Menlo"/>
          <w:color w:val="FF0000"/>
          <w:sz w:val="40"/>
          <w:szCs w:val="27"/>
        </w:rPr>
        <w:t xml:space="preserve"> </w:t>
      </w:r>
      <w:r w:rsidRPr="002228C8">
        <w:rPr>
          <w:rFonts w:ascii="Menlo" w:hAnsi="Menlo" w:cs="Menlo"/>
          <w:color w:val="FF0000"/>
          <w:sz w:val="40"/>
          <w:szCs w:val="27"/>
          <w:highlight w:val="yellow"/>
        </w:rPr>
        <w:t>&lt;cas.version&gt;5.1.3&lt;/cas.version&gt;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1.5.3.RELEASE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</w:p>
    <w:p w14:paraId="42D98E62" w14:textId="77777777" w:rsidR="009421B8" w:rsidRPr="009421B8" w:rsidRDefault="009421B8" w:rsidP="009421B8"/>
    <w:p w14:paraId="0EB9AB66" w14:textId="77777777" w:rsidR="00021998" w:rsidRDefault="00021998" w:rsidP="00021998"/>
    <w:p w14:paraId="591E4434" w14:textId="43438589" w:rsidR="007C7748" w:rsidRDefault="007C7748" w:rsidP="007C774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、创建子工程（也就是上面骨架生成的工程</w:t>
      </w:r>
      <w:bookmarkStart w:id="0" w:name="OLE_LINK14"/>
      <w:bookmarkStart w:id="1" w:name="OLE_LINK15"/>
      <w:r>
        <w:rPr>
          <w:rFonts w:hint="eastAsia"/>
        </w:rPr>
        <w:t>sso-server</w:t>
      </w:r>
      <w:bookmarkEnd w:id="0"/>
      <w:bookmarkEnd w:id="1"/>
      <w:r>
        <w:rPr>
          <w:rFonts w:hint="eastAsia"/>
        </w:rPr>
        <w:t>）</w:t>
      </w:r>
    </w:p>
    <w:p w14:paraId="29D2EF27" w14:textId="77777777" w:rsidR="00A95F99" w:rsidRDefault="00A95F99" w:rsidP="00A95F99"/>
    <w:p w14:paraId="361D12AC" w14:textId="1346B79D" w:rsidR="00C95E95" w:rsidRDefault="00C95E95" w:rsidP="00C95E9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、依赖如下</w:t>
      </w:r>
    </w:p>
    <w:p w14:paraId="1AFEC5C6" w14:textId="77777777" w:rsidR="00C95E95" w:rsidRDefault="00C95E95" w:rsidP="00C95E95"/>
    <w:p w14:paraId="5DF1A7D4" w14:textId="77777777" w:rsidR="00C95E95" w:rsidRPr="00C95E95" w:rsidRDefault="00C95E95" w:rsidP="00C95E9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C95E95">
        <w:rPr>
          <w:rFonts w:ascii="Menlo" w:hAnsi="Menlo" w:cs="Menlo"/>
          <w:color w:val="BFA4A4"/>
          <w:sz w:val="27"/>
          <w:szCs w:val="27"/>
        </w:rPr>
        <w:t>xml version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C95E95">
        <w:rPr>
          <w:rFonts w:ascii="Menlo" w:hAnsi="Menlo" w:cs="Menlo"/>
          <w:color w:val="BFA4A4"/>
          <w:sz w:val="27"/>
          <w:szCs w:val="27"/>
        </w:rPr>
        <w:t>encoding</w:t>
      </w:r>
      <w:r w:rsidRPr="00C95E95">
        <w:rPr>
          <w:rFonts w:ascii="Menlo" w:hAnsi="Menlo" w:cs="Menlo"/>
          <w:color w:val="ECE47E"/>
          <w:sz w:val="27"/>
          <w:szCs w:val="27"/>
        </w:rPr>
        <w:t>="UTF-8"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t>&lt;</w:t>
      </w:r>
      <w:r w:rsidRPr="00C95E95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C95E95">
        <w:rPr>
          <w:rFonts w:ascii="Menlo" w:hAnsi="Menlo" w:cs="Menlo"/>
          <w:color w:val="BFA4A4"/>
          <w:sz w:val="27"/>
          <w:szCs w:val="27"/>
        </w:rPr>
        <w:t>xmlns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C95E95">
        <w:rPr>
          <w:rFonts w:ascii="Menlo" w:hAnsi="Menlo" w:cs="Menlo"/>
          <w:color w:val="BFA4A4"/>
          <w:sz w:val="27"/>
          <w:szCs w:val="27"/>
        </w:rPr>
        <w:t>xmlns:xsi</w:t>
      </w:r>
      <w:r w:rsidRPr="00C95E95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C95E95">
        <w:rPr>
          <w:rFonts w:ascii="Menlo" w:hAnsi="Menlo" w:cs="Menlo"/>
          <w:color w:val="ECE47E"/>
          <w:sz w:val="27"/>
          <w:szCs w:val="27"/>
        </w:rPr>
        <w:br/>
        <w:t xml:space="preserve">    </w:t>
      </w:r>
      <w:r w:rsidRPr="00C95E95">
        <w:rPr>
          <w:rFonts w:ascii="Menlo" w:hAnsi="Menlo" w:cs="Menlo"/>
          <w:color w:val="BFA4A4"/>
          <w:sz w:val="27"/>
          <w:szCs w:val="27"/>
        </w:rPr>
        <w:t>xsi:schemaLocation</w:t>
      </w:r>
      <w:r w:rsidRPr="00C95E95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4.0.0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com.carl.auth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1.0.0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../pom.xml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war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CFBFAD"/>
          <w:sz w:val="27"/>
          <w:szCs w:val="27"/>
        </w:rPr>
        <w:t>认证服务，负责各系统的鉴权的鉴权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C95E95">
        <w:rPr>
          <w:rFonts w:ascii="Menlo" w:hAnsi="Menlo" w:cs="Menlo"/>
          <w:color w:val="FF0000"/>
          <w:sz w:val="28"/>
          <w:szCs w:val="27"/>
          <w:highlight w:val="yellow"/>
        </w:rPr>
        <w:t>&lt;artifactId&gt;cas-server-webapp-tomcat&lt;/artifactId&gt;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${cas.version}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C95E95">
        <w:rPr>
          <w:rFonts w:ascii="Menlo" w:hAnsi="Menlo" w:cs="Menlo"/>
          <w:color w:val="FF0000"/>
          <w:sz w:val="32"/>
          <w:szCs w:val="27"/>
        </w:rPr>
        <w:t xml:space="preserve"> </w:t>
      </w:r>
      <w:r w:rsidRPr="00C95E95">
        <w:rPr>
          <w:rFonts w:ascii="Menlo" w:hAnsi="Menlo" w:cs="Menlo"/>
          <w:color w:val="FF0000"/>
          <w:sz w:val="32"/>
          <w:szCs w:val="27"/>
          <w:highlight w:val="yellow"/>
        </w:rPr>
        <w:t>&lt;type&gt;war&lt;/type&gt;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runtime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C95E95">
        <w:rPr>
          <w:rFonts w:ascii="Menlo" w:hAnsi="Menlo" w:cs="Menlo"/>
          <w:color w:val="FF0000"/>
          <w:sz w:val="27"/>
          <w:szCs w:val="27"/>
        </w:rPr>
        <w:t xml:space="preserve">     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t>&lt;dependencies&gt;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&lt;groupId&gt;org.apereo.cas&lt;/groupId&gt;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&lt;artifactId&gt;cas-server-support-bom&lt;/artifactId&gt;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&lt;version&gt;${cas.version}&lt;/version&gt;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&lt;type&gt;pom&lt;/type&gt;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&lt;scope&gt;import&lt;/scope&gt;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&lt;/dependency&gt;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&lt;/dependencies&gt;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com.rimerosolutions.maven.plugins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wrapper-maven-plugin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0.0.5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MD5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${springboot.version}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org.springframework.boot.loader.WarLauncher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maven-war-plugin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3.1.0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${project.build.directory}/war/work/org.apereo.cas/cas-server-webapp-tomcat/META-INF/MANIFEST.MF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cas-server-webapp-tomcat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maven-compiler-plugin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3.3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project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</w:p>
    <w:p w14:paraId="3AF5F833" w14:textId="77777777" w:rsidR="00C95E95" w:rsidRPr="00C95E95" w:rsidRDefault="00C95E95" w:rsidP="00C95E95"/>
    <w:p w14:paraId="1C2D8097" w14:textId="72548534" w:rsidR="00A95F99" w:rsidRDefault="00E20B93" w:rsidP="00E20B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20B93">
        <w:t>application.properties</w:t>
      </w:r>
      <w:r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r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 xml:space="preserve"> 配置</w:t>
      </w:r>
    </w:p>
    <w:p w14:paraId="3E45287A" w14:textId="69BA3491" w:rsidR="00E20B93" w:rsidRDefault="00F07731" w:rsidP="00E20B93">
      <w:pPr>
        <w:pStyle w:val="3"/>
        <w:rPr>
          <w:rFonts w:ascii="Microsoft YaHei" w:eastAsia="Microsoft YaHei" w:hAnsi="Microsoft YaHei" w:cs="Times New Roman"/>
          <w:sz w:val="24"/>
          <w:szCs w:val="24"/>
          <w:shd w:val="clear" w:color="auto" w:fill="FFFFFF"/>
        </w:rPr>
      </w:pPr>
      <w:r>
        <w:rPr>
          <w:rFonts w:hint="eastAsia"/>
        </w:rPr>
        <w:t>将</w:t>
      </w:r>
      <w:r w:rsidR="00E20B93" w:rsidRPr="00E20B93">
        <w:t>cas-server-webapp-tomcat/5.1.3/cas-server-webapp-tomcat-5.1.3.war!/WEB-INF/classes/</w:t>
      </w:r>
      <w:bookmarkStart w:id="2" w:name="OLE_LINK16"/>
      <w:bookmarkStart w:id="3" w:name="OLE_LINK17"/>
      <w:r w:rsidR="00E20B93" w:rsidRPr="00E20B93">
        <w:t>application.properties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bookmarkEnd w:id="2"/>
      <w:bookmarkEnd w:id="3"/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</w:rPr>
        <w:br/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拷贝到</w:t>
      </w:r>
      <w:r w:rsidR="00E20B93" w:rsidRPr="00E20B93">
        <w:t>src/main/resources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下并且进行调整，</w:t>
      </w:r>
    </w:p>
    <w:p w14:paraId="2E08C805" w14:textId="77777777" w:rsidR="007E631A" w:rsidRDefault="007E631A" w:rsidP="007E631A">
      <w:pPr>
        <w:rPr>
          <w:rFonts w:hint="eastAsia"/>
        </w:rPr>
      </w:pPr>
    </w:p>
    <w:p w14:paraId="6FA944B0" w14:textId="50F29CF7" w:rsidR="00E37504" w:rsidRDefault="00E37504" w:rsidP="007E631A">
      <w:pPr>
        <w:rPr>
          <w:rFonts w:hint="eastAsia"/>
        </w:rPr>
      </w:pPr>
      <w:r w:rsidRPr="00E37504">
        <w:drawing>
          <wp:inline distT="0" distB="0" distL="0" distR="0" wp14:anchorId="067C9C15" wp14:editId="757C77C4">
            <wp:extent cx="14846300" cy="75692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302" w14:textId="737B36C2" w:rsidR="007E631A" w:rsidRPr="007E631A" w:rsidRDefault="007E631A" w:rsidP="007E631A">
      <w:pPr>
        <w:pStyle w:val="2"/>
      </w:pPr>
      <w:r w:rsidRPr="007E631A">
        <w:rPr>
          <w:rFonts w:hint="eastAsia"/>
          <w:highlight w:val="yellow"/>
        </w:rPr>
        <w:t>因为没有证书现在，所以先将证书设置为</w:t>
      </w:r>
      <w:r w:rsidRPr="007E631A">
        <w:rPr>
          <w:rFonts w:hint="eastAsia"/>
          <w:highlight w:val="yellow"/>
        </w:rPr>
        <w:t>false</w:t>
      </w:r>
      <w:r w:rsidRPr="007E631A">
        <w:rPr>
          <w:rFonts w:hint="eastAsia"/>
          <w:highlight w:val="yellow"/>
        </w:rPr>
        <w:t>，等将来有了证书再设置为</w:t>
      </w:r>
      <w:r w:rsidRPr="007E631A">
        <w:rPr>
          <w:rFonts w:hint="eastAsia"/>
          <w:highlight w:val="yellow"/>
        </w:rPr>
        <w:t>true</w:t>
      </w:r>
    </w:p>
    <w:p w14:paraId="0DC69DE5" w14:textId="77777777" w:rsidR="00473B7B" w:rsidRDefault="00473B7B" w:rsidP="00473B7B"/>
    <w:p w14:paraId="421AFE04" w14:textId="0749A104" w:rsidR="00D713CB" w:rsidRPr="00D713CB" w:rsidRDefault="00D713CB" w:rsidP="00D713C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D713CB">
        <w:rPr>
          <w:rFonts w:ascii="Menlo" w:hAnsi="Menlo" w:cs="Menlo"/>
          <w:color w:val="FF007F"/>
          <w:sz w:val="28"/>
          <w:szCs w:val="27"/>
        </w:rPr>
        <w:t>server.context-path=</w:t>
      </w:r>
      <w:r w:rsidRPr="00D713CB">
        <w:rPr>
          <w:rFonts w:ascii="Menlo" w:hAnsi="Menlo" w:cs="Menlo"/>
          <w:color w:val="ECE47E"/>
          <w:sz w:val="28"/>
          <w:szCs w:val="27"/>
        </w:rPr>
        <w:t>/cas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server.port=</w:t>
      </w:r>
      <w:r w:rsidR="00F07BF7">
        <w:rPr>
          <w:rFonts w:ascii="Menlo" w:hAnsi="Menlo" w:cs="Menlo"/>
          <w:color w:val="ECE47E"/>
          <w:sz w:val="28"/>
          <w:szCs w:val="27"/>
        </w:rPr>
        <w:t>8444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7E631A">
        <w:rPr>
          <w:rFonts w:ascii="Menlo" w:hAnsi="Menlo" w:cs="Menlo"/>
          <w:color w:val="FF0000"/>
          <w:sz w:val="40"/>
          <w:szCs w:val="27"/>
        </w:rPr>
        <w:t>server.ssl.enabled=false</w:t>
      </w:r>
      <w:r w:rsidRPr="007E631A">
        <w:rPr>
          <w:rFonts w:ascii="Menlo" w:hAnsi="Menlo" w:cs="Menlo"/>
          <w:color w:val="FF0000"/>
          <w:sz w:val="40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server.max-http-header-size=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server.use-forward-headers=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server.connection-timeout=</w:t>
      </w:r>
      <w:r w:rsidRPr="00D713CB">
        <w:rPr>
          <w:rFonts w:ascii="Menlo" w:hAnsi="Menlo" w:cs="Menlo"/>
          <w:color w:val="ECE47E"/>
          <w:sz w:val="28"/>
          <w:szCs w:val="27"/>
        </w:rPr>
        <w:t>20000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server.error.include-stacktrace=</w:t>
      </w:r>
      <w:r w:rsidRPr="00D713CB">
        <w:rPr>
          <w:rFonts w:ascii="Menlo" w:hAnsi="Menlo" w:cs="Menlo"/>
          <w:color w:val="ECE47E"/>
          <w:sz w:val="28"/>
          <w:szCs w:val="27"/>
        </w:rPr>
        <w:t>NEVER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server.tomcat.max-http-post-size=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server.tomcat.basedir=</w:t>
      </w:r>
      <w:r w:rsidRPr="00D713CB">
        <w:rPr>
          <w:rFonts w:ascii="Menlo" w:hAnsi="Menlo" w:cs="Menlo"/>
          <w:color w:val="ECE47E"/>
          <w:sz w:val="28"/>
          <w:szCs w:val="27"/>
        </w:rPr>
        <w:t>build/tomcat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server.tomcat.accesslog.pattern=</w:t>
      </w:r>
      <w:r w:rsidRPr="00D713CB">
        <w:rPr>
          <w:rFonts w:ascii="Menlo" w:hAnsi="Menlo" w:cs="Menlo"/>
          <w:color w:val="ECE47E"/>
          <w:sz w:val="28"/>
          <w:szCs w:val="27"/>
        </w:rPr>
        <w:t>%t %a "%r" %s (%D ms)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server.tomcat.accesslog.suffix=</w:t>
      </w:r>
      <w:r w:rsidRPr="00D713CB">
        <w:rPr>
          <w:rFonts w:ascii="Menlo" w:hAnsi="Menlo" w:cs="Menlo"/>
          <w:color w:val="ECE47E"/>
          <w:sz w:val="28"/>
          <w:szCs w:val="27"/>
        </w:rPr>
        <w:t>.log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server.tomcat.max-threads=</w:t>
      </w:r>
      <w:r w:rsidRPr="00D713CB">
        <w:rPr>
          <w:rFonts w:ascii="Menlo" w:hAnsi="Menlo" w:cs="Menlo"/>
          <w:color w:val="ECE47E"/>
          <w:sz w:val="28"/>
          <w:szCs w:val="27"/>
        </w:rPr>
        <w:t>10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server.tomcat.port-header=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X-Forwarded-Port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X-Forwarded-Proto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server.tomcat.protocol-header-https-value=</w:t>
      </w:r>
      <w:r w:rsidRPr="00D713CB">
        <w:rPr>
          <w:rFonts w:ascii="Menlo" w:hAnsi="Menlo" w:cs="Menlo"/>
          <w:color w:val="ECE47E"/>
          <w:sz w:val="28"/>
          <w:szCs w:val="27"/>
        </w:rPr>
        <w:t>https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server.tomcat.remote-ip-header=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X-FORWARDED-FOR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server.tomcat.uri-encoding=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spring.http.encoding.charset=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spring.http.encoding.force=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Cloud Bus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spring.cloud.bus.enabled=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endpoints.sensitive=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endpoints.restart.enabled=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endpoints.shutdown.enabled=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management.security.roles=</w:t>
      </w:r>
      <w:r w:rsidRPr="00D713CB">
        <w:rPr>
          <w:rFonts w:ascii="Menlo" w:hAnsi="Menlo" w:cs="Menlo"/>
          <w:color w:val="ECE47E"/>
          <w:sz w:val="28"/>
          <w:szCs w:val="27"/>
        </w:rPr>
        <w:t>ACTUATOR,ADMIN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management.security.sessions=</w:t>
      </w:r>
      <w:r w:rsidRPr="00D713CB">
        <w:rPr>
          <w:rFonts w:ascii="Menlo" w:hAnsi="Menlo" w:cs="Menlo"/>
          <w:color w:val="ECE47E"/>
          <w:sz w:val="28"/>
          <w:szCs w:val="27"/>
        </w:rPr>
        <w:t>if_required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management.context-path=</w:t>
      </w:r>
      <w:r w:rsidRPr="00D713CB">
        <w:rPr>
          <w:rFonts w:ascii="Menlo" w:hAnsi="Menlo" w:cs="Menlo"/>
          <w:color w:val="ECE47E"/>
          <w:sz w:val="28"/>
          <w:szCs w:val="27"/>
        </w:rPr>
        <w:t>/status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management.add-application-context-header=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security.basic.authorize-mode=</w:t>
      </w:r>
      <w:r w:rsidRPr="00D713CB">
        <w:rPr>
          <w:rFonts w:ascii="Menlo" w:hAnsi="Menlo" w:cs="Menlo"/>
          <w:color w:val="ECE47E"/>
          <w:sz w:val="28"/>
          <w:szCs w:val="27"/>
        </w:rPr>
        <w:t>role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security.basic.path=</w:t>
      </w:r>
      <w:r w:rsidRPr="00D713CB">
        <w:rPr>
          <w:rFonts w:ascii="Menlo" w:hAnsi="Menlo" w:cs="Menlo"/>
          <w:color w:val="ECE47E"/>
          <w:sz w:val="28"/>
          <w:szCs w:val="27"/>
        </w:rPr>
        <w:t>/cas/status/**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Web Application Session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server.session.timeout=</w:t>
      </w:r>
      <w:r w:rsidRPr="00D713CB">
        <w:rPr>
          <w:rFonts w:ascii="Menlo" w:hAnsi="Menlo" w:cs="Menlo"/>
          <w:color w:val="ECE47E"/>
          <w:sz w:val="28"/>
          <w:szCs w:val="27"/>
        </w:rPr>
        <w:t>300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server.session.cookie.http-only=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server.session.tracking-modes=</w:t>
      </w:r>
      <w:r w:rsidRPr="00D713CB">
        <w:rPr>
          <w:rFonts w:ascii="Menlo" w:hAnsi="Menlo" w:cs="Menlo"/>
          <w:color w:val="ECE47E"/>
          <w:sz w:val="28"/>
          <w:szCs w:val="27"/>
        </w:rPr>
        <w:t>COOKIE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Thymeleaf View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spring.thymeleaf.cache=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spring.thymeleaf.mode=</w:t>
      </w:r>
      <w:r w:rsidRPr="00D713CB">
        <w:rPr>
          <w:rFonts w:ascii="Menlo" w:hAnsi="Menlo" w:cs="Menlo"/>
          <w:color w:val="ECE47E"/>
          <w:sz w:val="28"/>
          <w:szCs w:val="27"/>
        </w:rPr>
        <w:t>HTML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Log4j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logging.config=file:/etc/cas/log4j2.xml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server.context-parameters.isLog4jAutoInitializationDisabled=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AspectJ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spring.aop.auto=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spring.aop.proxy-target-class=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Authentication Credentials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cas.authn.accept.users=</w:t>
      </w:r>
      <w:r w:rsidRPr="00D713CB">
        <w:rPr>
          <w:rFonts w:ascii="Menlo" w:hAnsi="Menlo" w:cs="Menlo"/>
          <w:color w:val="ECE47E"/>
          <w:sz w:val="28"/>
          <w:szCs w:val="27"/>
        </w:rPr>
        <w:t>casuser::Mellon</w:t>
      </w:r>
    </w:p>
    <w:p w14:paraId="17A41670" w14:textId="77777777" w:rsidR="00473B7B" w:rsidRPr="00473B7B" w:rsidRDefault="00473B7B" w:rsidP="00473B7B"/>
    <w:p w14:paraId="25ED61F8" w14:textId="4C1FECC9" w:rsidR="00233AE3" w:rsidRDefault="00233AE3" w:rsidP="00233AE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、日志文件调整：</w:t>
      </w:r>
    </w:p>
    <w:p w14:paraId="53836565" w14:textId="77777777" w:rsidR="000D59E1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1、</w:t>
      </w:r>
      <w:r w:rsidR="00233AE3">
        <w:rPr>
          <w:rFonts w:ascii="Microsoft YaHei" w:eastAsia="Microsoft YaHei" w:hAnsi="Microsoft YaHei" w:hint="eastAsia"/>
        </w:rPr>
        <w:t>把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etc/cas/config/log4j2.xml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t>放到项目的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src/main/resources</w:t>
      </w:r>
      <w:r w:rsidR="00233AE3">
        <w:rPr>
          <w:rFonts w:ascii="Microsoft YaHei" w:eastAsia="Microsoft YaHei" w:hAnsi="Microsoft YaHei" w:hint="eastAsia"/>
        </w:rPr>
        <w:t> </w:t>
      </w:r>
      <w:r>
        <w:rPr>
          <w:rFonts w:ascii="Microsoft YaHei" w:eastAsia="Microsoft YaHei" w:hAnsi="Microsoft YaHei" w:hint="eastAsia"/>
        </w:rPr>
        <w:t>下，</w:t>
      </w:r>
    </w:p>
    <w:p w14:paraId="1ED4286F" w14:textId="72D5B698" w:rsidR="00233AE3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="00233AE3">
        <w:rPr>
          <w:rFonts w:ascii="Microsoft YaHei" w:eastAsia="Microsoft YaHei" w:hAnsi="Microsoft YaHei" w:hint="eastAsia"/>
        </w:rPr>
        <w:t>内容由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&lt;Property name="cas.log.dir" &gt;.&lt;/Property&gt;</w:t>
      </w:r>
      <w:r w:rsidR="00233AE3" w:rsidRPr="000D59E1">
        <w:rPr>
          <w:rFonts w:ascii="Microsoft YaHei" w:eastAsia="Microsoft YaHei" w:hAnsi="Microsoft YaHei" w:hint="eastAsia"/>
          <w:sz w:val="56"/>
        </w:rPr>
        <w:t> </w:t>
      </w:r>
      <w:r w:rsidR="00233AE3">
        <w:rPr>
          <w:rFonts w:ascii="Microsoft YaHei" w:eastAsia="Microsoft YaHei" w:hAnsi="Microsoft YaHei" w:hint="eastAsia"/>
        </w:rPr>
        <w:t>调整成 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&lt;Property name="cas.log.dir" &gt;logs&lt;/Property&gt;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br/>
        <w:t>源码就不贴出来了，需要的自行下载</w:t>
      </w:r>
    </w:p>
    <w:p w14:paraId="2C911158" w14:textId="77777777" w:rsidR="00363B2B" w:rsidRPr="00363B2B" w:rsidRDefault="00363B2B" w:rsidP="00363B2B"/>
    <w:p w14:paraId="44B04F34" w14:textId="0FED4CA6" w:rsidR="00233AE3" w:rsidRDefault="00363B2B" w:rsidP="008E6794">
      <w:r w:rsidRPr="00363B2B">
        <w:rPr>
          <w:noProof/>
        </w:rPr>
        <w:drawing>
          <wp:inline distT="0" distB="0" distL="0" distR="0" wp14:anchorId="1DA22F7C" wp14:editId="72045DD8">
            <wp:extent cx="6299200" cy="454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29C5" w14:textId="77777777" w:rsidR="00363B2B" w:rsidRPr="00363B2B" w:rsidRDefault="00363B2B" w:rsidP="00363B2B"/>
    <w:p w14:paraId="4DE1EC98" w14:textId="01D78AD9" w:rsidR="00233AE3" w:rsidRDefault="00D713CB" w:rsidP="008E679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、项目中</w:t>
      </w:r>
      <w:r>
        <w:rPr>
          <w:rFonts w:hint="eastAsia"/>
        </w:rPr>
        <w:t xml:space="preserve">etc </w:t>
      </w:r>
      <w:r>
        <w:rPr>
          <w:rFonts w:hint="eastAsia"/>
        </w:rPr>
        <w:t>不能删掉，但是可以删掉里面没有用的东西</w:t>
      </w:r>
      <w:r w:rsidR="00363B2B">
        <w:rPr>
          <w:rFonts w:hint="eastAsia"/>
        </w:rPr>
        <w:t>，剩余项目的代码如下</w:t>
      </w:r>
    </w:p>
    <w:p w14:paraId="44F65AFB" w14:textId="77777777" w:rsidR="00363B2B" w:rsidRDefault="00363B2B" w:rsidP="00363B2B"/>
    <w:p w14:paraId="7BE410A4" w14:textId="5BDEC42C" w:rsidR="00097FC5" w:rsidRDefault="00097FC5" w:rsidP="00363B2B">
      <w:r w:rsidRPr="00097FC5">
        <w:rPr>
          <w:noProof/>
        </w:rPr>
        <w:drawing>
          <wp:inline distT="0" distB="0" distL="0" distR="0" wp14:anchorId="0C18B7CF" wp14:editId="2B50424A">
            <wp:extent cx="6743700" cy="7429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998" w14:textId="77777777" w:rsidR="00DD6200" w:rsidRDefault="00DD6200" w:rsidP="00363B2B"/>
    <w:p w14:paraId="22FBBEDC" w14:textId="6024BF5C" w:rsidR="00DD6200" w:rsidRDefault="00DD6200" w:rsidP="00DD620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、启动这个工程</w:t>
      </w:r>
      <w:r w:rsidR="007C025F">
        <w:rPr>
          <w:rFonts w:hint="eastAsia"/>
        </w:rPr>
        <w:t>（</w:t>
      </w:r>
      <w:r w:rsidR="007C025F">
        <w:rPr>
          <w:rFonts w:hint="eastAsia"/>
        </w:rPr>
        <w:t>mac</w:t>
      </w:r>
      <w:r w:rsidR="007C025F">
        <w:rPr>
          <w:rFonts w:hint="eastAsia"/>
        </w:rPr>
        <w:t>上启动）</w:t>
      </w:r>
    </w:p>
    <w:p w14:paraId="57B23712" w14:textId="77777777" w:rsidR="00DD6200" w:rsidRDefault="00DD6200" w:rsidP="00DD6200"/>
    <w:p w14:paraId="7CCE14A5" w14:textId="39A0D8F6" w:rsidR="007C025F" w:rsidRDefault="009070D2" w:rsidP="009070D2">
      <w:pPr>
        <w:pStyle w:val="2"/>
      </w:pPr>
      <w:r>
        <w:rPr>
          <w:rFonts w:hint="eastAsia"/>
        </w:rPr>
        <w:t>sudo ./build</w:t>
      </w:r>
      <w:r w:rsidR="007C10A9">
        <w:rPr>
          <w:rFonts w:hint="eastAsia"/>
        </w:rPr>
        <w:t>.sh</w:t>
      </w:r>
      <w:r>
        <w:rPr>
          <w:rFonts w:hint="eastAsia"/>
        </w:rPr>
        <w:t xml:space="preserve"> run</w:t>
      </w:r>
      <w:r w:rsidR="0028538B">
        <w:rPr>
          <w:rFonts w:hint="eastAsia"/>
        </w:rPr>
        <w:t xml:space="preserve"> </w:t>
      </w:r>
      <w:bookmarkStart w:id="4" w:name="_GoBack"/>
      <w:bookmarkEnd w:id="4"/>
    </w:p>
    <w:p w14:paraId="5CD5C1E9" w14:textId="77777777" w:rsidR="009070D2" w:rsidRDefault="009070D2" w:rsidP="009070D2"/>
    <w:p w14:paraId="18E61FFD" w14:textId="1CCDCFB7" w:rsidR="00DF7EF7" w:rsidRDefault="00452222" w:rsidP="009070D2">
      <w:r w:rsidRPr="00452222">
        <w:rPr>
          <w:noProof/>
        </w:rPr>
        <w:drawing>
          <wp:inline distT="0" distB="0" distL="0" distR="0" wp14:anchorId="1EA656C8" wp14:editId="34A9838A">
            <wp:extent cx="20117435" cy="3094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20C" w14:textId="77777777" w:rsidR="00452222" w:rsidRDefault="00452222" w:rsidP="009070D2"/>
    <w:p w14:paraId="27E37A0D" w14:textId="3E87D307" w:rsidR="00452222" w:rsidRDefault="00A24779" w:rsidP="007B462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、浏览器访问</w:t>
      </w:r>
      <w:r w:rsidR="00C232D6">
        <w:rPr>
          <w:rFonts w:hint="eastAsia"/>
        </w:rPr>
        <w:t xml:space="preserve"> </w:t>
      </w:r>
      <w:r w:rsidR="00C232D6">
        <w:rPr>
          <w:rFonts w:hint="eastAsia"/>
        </w:rPr>
        <w:t>（用户名密码</w:t>
      </w:r>
      <w:r w:rsidR="007B4620" w:rsidRPr="007B4620">
        <w:rPr>
          <w:rFonts w:hint="eastAsia"/>
        </w:rPr>
        <w:t>默认用户名</w:t>
      </w:r>
      <w:r w:rsidR="007B4620" w:rsidRPr="007B4620">
        <w:rPr>
          <w:rFonts w:hint="eastAsia"/>
        </w:rPr>
        <w:t>/</w:t>
      </w:r>
      <w:r w:rsidR="007B4620" w:rsidRPr="007B4620">
        <w:rPr>
          <w:rFonts w:hint="eastAsia"/>
        </w:rPr>
        <w:t>密码为：</w:t>
      </w:r>
      <w:bookmarkStart w:id="5" w:name="OLE_LINK18"/>
      <w:bookmarkStart w:id="6" w:name="OLE_LINK19"/>
      <w:r w:rsidR="007B4620" w:rsidRPr="007B4620">
        <w:rPr>
          <w:rFonts w:hint="eastAsia"/>
        </w:rPr>
        <w:t>casuser</w:t>
      </w:r>
      <w:bookmarkEnd w:id="5"/>
      <w:bookmarkEnd w:id="6"/>
      <w:r w:rsidR="007B4620" w:rsidRPr="007B4620">
        <w:rPr>
          <w:rFonts w:hint="eastAsia"/>
        </w:rPr>
        <w:t>/Mellon</w:t>
      </w:r>
      <w:r w:rsidR="00C232D6">
        <w:rPr>
          <w:rFonts w:hint="eastAsia"/>
        </w:rPr>
        <w:t>）</w:t>
      </w:r>
    </w:p>
    <w:p w14:paraId="7313E4F2" w14:textId="77777777" w:rsidR="007B4620" w:rsidRDefault="007B4620" w:rsidP="007B4620"/>
    <w:p w14:paraId="18021A30" w14:textId="77777777" w:rsidR="007B4620" w:rsidRPr="007B4620" w:rsidRDefault="007B4620" w:rsidP="007B46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B4620">
        <w:rPr>
          <w:rFonts w:ascii="Menlo" w:hAnsi="Menlo" w:cs="Menlo"/>
          <w:color w:val="CFBFAD"/>
          <w:sz w:val="27"/>
          <w:szCs w:val="27"/>
        </w:rPr>
        <w:br/>
      </w:r>
      <w:r w:rsidRPr="007B4620">
        <w:rPr>
          <w:rFonts w:ascii="Menlo" w:hAnsi="Menlo" w:cs="Menlo"/>
          <w:color w:val="FFFFFF"/>
          <w:sz w:val="27"/>
          <w:szCs w:val="27"/>
        </w:rPr>
        <w:t>##</w:t>
      </w:r>
      <w:r w:rsidRPr="007B4620">
        <w:rPr>
          <w:rFonts w:ascii="Menlo" w:hAnsi="Menlo" w:cs="Menlo"/>
          <w:color w:val="FFFFFF"/>
          <w:sz w:val="27"/>
          <w:szCs w:val="27"/>
        </w:rPr>
        <w:br/>
        <w:t># CAS Authentication Credentials</w:t>
      </w:r>
      <w:r w:rsidRPr="007B4620">
        <w:rPr>
          <w:rFonts w:ascii="Menlo" w:hAnsi="Menlo" w:cs="Menlo"/>
          <w:color w:val="FFFFFF"/>
          <w:sz w:val="27"/>
          <w:szCs w:val="27"/>
        </w:rPr>
        <w:br/>
        <w:t>#</w:t>
      </w:r>
      <w:r w:rsidRPr="007B4620">
        <w:rPr>
          <w:rFonts w:ascii="Menlo" w:hAnsi="Menlo" w:cs="Menlo"/>
          <w:color w:val="FFFFFF"/>
          <w:sz w:val="27"/>
          <w:szCs w:val="27"/>
        </w:rPr>
        <w:br/>
      </w:r>
      <w:r w:rsidRPr="007B4620">
        <w:rPr>
          <w:rFonts w:ascii="Menlo" w:hAnsi="Menlo" w:cs="Menlo"/>
          <w:color w:val="FF007F"/>
          <w:sz w:val="27"/>
          <w:szCs w:val="27"/>
        </w:rPr>
        <w:t>cas.authn.accept.users=</w:t>
      </w:r>
      <w:r w:rsidRPr="007B4620">
        <w:rPr>
          <w:rFonts w:ascii="Menlo" w:hAnsi="Menlo" w:cs="Menlo"/>
          <w:color w:val="ECE47E"/>
          <w:sz w:val="27"/>
          <w:szCs w:val="27"/>
        </w:rPr>
        <w:t>casuser::Mellon</w:t>
      </w:r>
    </w:p>
    <w:p w14:paraId="5D4303BC" w14:textId="77777777" w:rsidR="007B4620" w:rsidRPr="007B4620" w:rsidRDefault="007B4620" w:rsidP="007B4620"/>
    <w:p w14:paraId="37A6D85A" w14:textId="77777777" w:rsidR="00A24779" w:rsidRDefault="00A24779" w:rsidP="00A24779"/>
    <w:p w14:paraId="16C6CBB1" w14:textId="7F9FC892" w:rsidR="00A24779" w:rsidRDefault="00F07BF7" w:rsidP="000B7780">
      <w:pPr>
        <w:pStyle w:val="3"/>
      </w:pPr>
      <w:r w:rsidRPr="00F07BF7">
        <w:t>http://localhost:8444/cas/login</w:t>
      </w:r>
    </w:p>
    <w:p w14:paraId="4E97AA38" w14:textId="77777777" w:rsidR="000B7780" w:rsidRDefault="000B7780" w:rsidP="000B7780"/>
    <w:p w14:paraId="213F6C3D" w14:textId="2B996E0F" w:rsidR="00A67A93" w:rsidRDefault="00FA4BA5" w:rsidP="000B7780">
      <w:r w:rsidRPr="00FA4BA5">
        <w:rPr>
          <w:noProof/>
        </w:rPr>
        <w:drawing>
          <wp:inline distT="0" distB="0" distL="0" distR="0" wp14:anchorId="381FEE65" wp14:editId="3C097454">
            <wp:extent cx="16103600" cy="8343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070" w14:textId="77777777" w:rsidR="004E1965" w:rsidRDefault="004E1965" w:rsidP="000B7780"/>
    <w:p w14:paraId="65A3FA94" w14:textId="5A09C902" w:rsidR="004E1965" w:rsidRDefault="004E1965" w:rsidP="000B7780">
      <w:r w:rsidRPr="004E1965">
        <w:rPr>
          <w:noProof/>
        </w:rPr>
        <w:drawing>
          <wp:inline distT="0" distB="0" distL="0" distR="0" wp14:anchorId="44713FCC" wp14:editId="47A9486E">
            <wp:extent cx="14706600" cy="609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D0B" w14:textId="77777777" w:rsidR="00B12CD0" w:rsidRDefault="00B12CD0" w:rsidP="000B7780"/>
    <w:p w14:paraId="23C09713" w14:textId="77777777" w:rsidR="00B12CD0" w:rsidRDefault="00B12CD0" w:rsidP="000B7780"/>
    <w:p w14:paraId="444C7D33" w14:textId="77777777" w:rsidR="004E1965" w:rsidRDefault="004E1965" w:rsidP="000B7780"/>
    <w:p w14:paraId="4C7DC31C" w14:textId="77777777" w:rsidR="004E1965" w:rsidRDefault="004E1965" w:rsidP="000B7780"/>
    <w:p w14:paraId="51C099F9" w14:textId="77777777" w:rsidR="00FA4BA5" w:rsidRDefault="00FA4BA5" w:rsidP="000B7780"/>
    <w:p w14:paraId="64DFCF07" w14:textId="77777777" w:rsidR="00FA4BA5" w:rsidRDefault="00FA4BA5" w:rsidP="000B7780"/>
    <w:p w14:paraId="79163D1F" w14:textId="77777777" w:rsidR="00FA4BA5" w:rsidRPr="000B7780" w:rsidRDefault="00FA4BA5" w:rsidP="000B7780"/>
    <w:p w14:paraId="6AF7A293" w14:textId="77777777" w:rsidR="00DD6200" w:rsidRPr="00DD6200" w:rsidRDefault="00DD6200" w:rsidP="00DD6200"/>
    <w:p w14:paraId="76366F6C" w14:textId="77777777" w:rsidR="00363B2B" w:rsidRDefault="00363B2B" w:rsidP="00363B2B"/>
    <w:p w14:paraId="215D825D" w14:textId="77777777" w:rsidR="00363B2B" w:rsidRPr="00363B2B" w:rsidRDefault="00363B2B" w:rsidP="00363B2B"/>
    <w:p w14:paraId="6F3E50D8" w14:textId="77777777" w:rsidR="00233AE3" w:rsidRPr="00D713CB" w:rsidRDefault="00233AE3" w:rsidP="00D713CB"/>
    <w:sectPr w:rsidR="00233AE3" w:rsidRPr="00D713C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41BDE6" w14:textId="77777777" w:rsidR="00F96E1A" w:rsidRDefault="00F96E1A" w:rsidP="00D80637">
      <w:pPr>
        <w:spacing w:after="0"/>
      </w:pPr>
      <w:r>
        <w:separator/>
      </w:r>
    </w:p>
  </w:endnote>
  <w:endnote w:type="continuationSeparator" w:id="0">
    <w:p w14:paraId="24393231" w14:textId="77777777" w:rsidR="00F96E1A" w:rsidRDefault="00F96E1A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F0319" w14:textId="77777777" w:rsidR="00F96E1A" w:rsidRDefault="00F96E1A" w:rsidP="00D80637">
      <w:pPr>
        <w:spacing w:after="0"/>
      </w:pPr>
      <w:r>
        <w:separator/>
      </w:r>
    </w:p>
  </w:footnote>
  <w:footnote w:type="continuationSeparator" w:id="0">
    <w:p w14:paraId="0D93738E" w14:textId="77777777" w:rsidR="00F96E1A" w:rsidRDefault="00F96E1A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1998"/>
    <w:rsid w:val="000258B2"/>
    <w:rsid w:val="00037566"/>
    <w:rsid w:val="00040613"/>
    <w:rsid w:val="0004230B"/>
    <w:rsid w:val="00053FA2"/>
    <w:rsid w:val="00054DDD"/>
    <w:rsid w:val="00061E1B"/>
    <w:rsid w:val="00062DDC"/>
    <w:rsid w:val="00071667"/>
    <w:rsid w:val="000815C9"/>
    <w:rsid w:val="00092CFE"/>
    <w:rsid w:val="00097FC5"/>
    <w:rsid w:val="000B7780"/>
    <w:rsid w:val="000D59E1"/>
    <w:rsid w:val="0010242E"/>
    <w:rsid w:val="00102F87"/>
    <w:rsid w:val="00111979"/>
    <w:rsid w:val="001150FA"/>
    <w:rsid w:val="00123136"/>
    <w:rsid w:val="00161586"/>
    <w:rsid w:val="0016713A"/>
    <w:rsid w:val="00196694"/>
    <w:rsid w:val="001E3A3C"/>
    <w:rsid w:val="0020306F"/>
    <w:rsid w:val="002228C8"/>
    <w:rsid w:val="00233AE3"/>
    <w:rsid w:val="00252D03"/>
    <w:rsid w:val="0028538B"/>
    <w:rsid w:val="002938A0"/>
    <w:rsid w:val="002C2979"/>
    <w:rsid w:val="002D44F6"/>
    <w:rsid w:val="00306679"/>
    <w:rsid w:val="00351BBA"/>
    <w:rsid w:val="00363B2B"/>
    <w:rsid w:val="00365A51"/>
    <w:rsid w:val="0036693D"/>
    <w:rsid w:val="0039653F"/>
    <w:rsid w:val="003A7E08"/>
    <w:rsid w:val="004302DD"/>
    <w:rsid w:val="00452222"/>
    <w:rsid w:val="00455E94"/>
    <w:rsid w:val="004628A2"/>
    <w:rsid w:val="00463A97"/>
    <w:rsid w:val="00473B7B"/>
    <w:rsid w:val="00492E8E"/>
    <w:rsid w:val="004A2D6D"/>
    <w:rsid w:val="004B01DE"/>
    <w:rsid w:val="004D5034"/>
    <w:rsid w:val="004E1965"/>
    <w:rsid w:val="00505000"/>
    <w:rsid w:val="00505260"/>
    <w:rsid w:val="00517601"/>
    <w:rsid w:val="005603FD"/>
    <w:rsid w:val="005629A4"/>
    <w:rsid w:val="00574CF9"/>
    <w:rsid w:val="00587579"/>
    <w:rsid w:val="005A2043"/>
    <w:rsid w:val="005A3FAA"/>
    <w:rsid w:val="005E34D3"/>
    <w:rsid w:val="005F0BAE"/>
    <w:rsid w:val="005F589F"/>
    <w:rsid w:val="00605B2D"/>
    <w:rsid w:val="00607BE1"/>
    <w:rsid w:val="0061721E"/>
    <w:rsid w:val="006269BD"/>
    <w:rsid w:val="006C0400"/>
    <w:rsid w:val="00701E94"/>
    <w:rsid w:val="00705E54"/>
    <w:rsid w:val="0072063E"/>
    <w:rsid w:val="00721CF4"/>
    <w:rsid w:val="00726E6F"/>
    <w:rsid w:val="0073104C"/>
    <w:rsid w:val="0076792F"/>
    <w:rsid w:val="007B4620"/>
    <w:rsid w:val="007C025F"/>
    <w:rsid w:val="007C10A9"/>
    <w:rsid w:val="007C7748"/>
    <w:rsid w:val="007E631A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E0E12"/>
    <w:rsid w:val="008E6794"/>
    <w:rsid w:val="008F1051"/>
    <w:rsid w:val="009070D2"/>
    <w:rsid w:val="00920C9B"/>
    <w:rsid w:val="009421B8"/>
    <w:rsid w:val="0095692C"/>
    <w:rsid w:val="009613D8"/>
    <w:rsid w:val="009B1A81"/>
    <w:rsid w:val="009B7DFF"/>
    <w:rsid w:val="009C5BD7"/>
    <w:rsid w:val="00A24779"/>
    <w:rsid w:val="00A44C20"/>
    <w:rsid w:val="00A45F7E"/>
    <w:rsid w:val="00A6013E"/>
    <w:rsid w:val="00A67A93"/>
    <w:rsid w:val="00A73D05"/>
    <w:rsid w:val="00A8151F"/>
    <w:rsid w:val="00A8526F"/>
    <w:rsid w:val="00A95F99"/>
    <w:rsid w:val="00AC61F0"/>
    <w:rsid w:val="00AF71F8"/>
    <w:rsid w:val="00B12CD0"/>
    <w:rsid w:val="00B715E1"/>
    <w:rsid w:val="00B75C36"/>
    <w:rsid w:val="00B8294A"/>
    <w:rsid w:val="00B875F5"/>
    <w:rsid w:val="00B9044D"/>
    <w:rsid w:val="00B951E3"/>
    <w:rsid w:val="00BE023A"/>
    <w:rsid w:val="00BE678E"/>
    <w:rsid w:val="00C15B3D"/>
    <w:rsid w:val="00C232D6"/>
    <w:rsid w:val="00C259C5"/>
    <w:rsid w:val="00C73158"/>
    <w:rsid w:val="00C84120"/>
    <w:rsid w:val="00C84714"/>
    <w:rsid w:val="00C95E95"/>
    <w:rsid w:val="00CC090F"/>
    <w:rsid w:val="00CD0657"/>
    <w:rsid w:val="00D214B0"/>
    <w:rsid w:val="00D52A5C"/>
    <w:rsid w:val="00D65827"/>
    <w:rsid w:val="00D713CB"/>
    <w:rsid w:val="00D76897"/>
    <w:rsid w:val="00D80637"/>
    <w:rsid w:val="00DB072E"/>
    <w:rsid w:val="00DB0C47"/>
    <w:rsid w:val="00DD6200"/>
    <w:rsid w:val="00DE1C89"/>
    <w:rsid w:val="00DF7EF7"/>
    <w:rsid w:val="00E05B3F"/>
    <w:rsid w:val="00E20B93"/>
    <w:rsid w:val="00E30E25"/>
    <w:rsid w:val="00E37504"/>
    <w:rsid w:val="00E74878"/>
    <w:rsid w:val="00E944A1"/>
    <w:rsid w:val="00E96795"/>
    <w:rsid w:val="00EA74F4"/>
    <w:rsid w:val="00EC32F1"/>
    <w:rsid w:val="00EC391E"/>
    <w:rsid w:val="00EC39D3"/>
    <w:rsid w:val="00ED28E1"/>
    <w:rsid w:val="00F0370F"/>
    <w:rsid w:val="00F07731"/>
    <w:rsid w:val="00F07BF7"/>
    <w:rsid w:val="00F17296"/>
    <w:rsid w:val="00F3268F"/>
    <w:rsid w:val="00F33CF9"/>
    <w:rsid w:val="00F60665"/>
    <w:rsid w:val="00F663F7"/>
    <w:rsid w:val="00F875FE"/>
    <w:rsid w:val="00F95DC1"/>
    <w:rsid w:val="00F96E1A"/>
    <w:rsid w:val="00FA45B7"/>
    <w:rsid w:val="00FA4BA5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利用骨架创建cas服务器项目 maven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92</TotalTime>
  <Pages>1</Pages>
  <Words>1068</Words>
  <Characters>6090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177</cp:revision>
  <dcterms:created xsi:type="dcterms:W3CDTF">2017-11-29T16:40:00Z</dcterms:created>
  <dcterms:modified xsi:type="dcterms:W3CDTF">2018-02-22T02:19:00Z</dcterms:modified>
</cp:coreProperties>
</file>