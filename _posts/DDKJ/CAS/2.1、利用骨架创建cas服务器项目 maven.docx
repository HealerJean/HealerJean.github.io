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B68F31" w14:textId="77777777" w:rsidR="009B7DFF" w:rsidRDefault="009B7DFF">
      <w:pPr>
        <w:pStyle w:val="Publishwithline"/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</w:pPr>
      <w:r w:rsidRPr="009B7DFF"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t xml:space="preserve">https://casinitializr.herokuapp.com/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26367F18" w:rsidR="00DB0C47" w:rsidRDefault="00517601">
              <w:pPr>
                <w:pStyle w:val="Publishwithline"/>
              </w:pPr>
              <w:r w:rsidRPr="00517601">
                <w:rPr>
                  <w:rFonts w:hint="eastAsia"/>
                </w:rPr>
                <w:t>利用骨架创建</w:t>
              </w:r>
              <w:r w:rsidRPr="00517601">
                <w:rPr>
                  <w:rFonts w:hint="eastAsia"/>
                </w:rPr>
                <w:t>cas</w:t>
              </w:r>
              <w:r w:rsidRPr="00517601">
                <w:rPr>
                  <w:rFonts w:hint="eastAsia"/>
                </w:rPr>
                <w:t>服务器项目</w:t>
              </w:r>
              <w:r w:rsidRPr="00517601">
                <w:rPr>
                  <w:rFonts w:hint="eastAsia"/>
                </w:rPr>
                <w:t xml:space="preserve"> maven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E37198" w:rsidP="005A3FAA">
          <w:pPr>
            <w:pStyle w:val="PadderBetweenControlandBody"/>
          </w:pPr>
        </w:p>
      </w:sdtContent>
    </w:sdt>
    <w:p w14:paraId="407E6204" w14:textId="125D28AD" w:rsidR="003A7E08" w:rsidRDefault="009B7DFF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、骨架网站</w:t>
      </w:r>
      <w:r>
        <w:rPr>
          <w:rFonts w:hint="eastAsia"/>
        </w:rPr>
        <w:t xml:space="preserve"> </w:t>
      </w:r>
      <w:r>
        <w:rPr>
          <w:rFonts w:hint="eastAsia"/>
        </w:rPr>
        <w:t>，类似于</w:t>
      </w:r>
      <w:r>
        <w:rPr>
          <w:rFonts w:hint="eastAsia"/>
        </w:rPr>
        <w:t>spring boot</w:t>
      </w:r>
      <w:r>
        <w:rPr>
          <w:rFonts w:hint="eastAsia"/>
        </w:rPr>
        <w:t>项目网站</w:t>
      </w:r>
    </w:p>
    <w:p w14:paraId="1AEE2E8C" w14:textId="77777777" w:rsidR="009B7DFF" w:rsidRDefault="009B7DFF" w:rsidP="009B7DFF"/>
    <w:p w14:paraId="3E7C5F17" w14:textId="6D307463" w:rsidR="009B7DFF" w:rsidRDefault="002E7CA7" w:rsidP="009B7DFF">
      <w:pPr>
        <w:pStyle w:val="2"/>
        <w:rPr>
          <w:rFonts w:hint="eastAsia"/>
        </w:rPr>
      </w:pPr>
      <w:hyperlink r:id="rId8" w:history="1">
        <w:r w:rsidRPr="00BF0069">
          <w:rPr>
            <w:rStyle w:val="ab"/>
          </w:rPr>
          <w:t>https://casinitializr.herokuapp.com/</w:t>
        </w:r>
      </w:hyperlink>
      <w:r>
        <w:rPr>
          <w:rFonts w:hint="eastAsia"/>
        </w:rPr>
        <w:t xml:space="preserve"> </w:t>
      </w:r>
      <w:bookmarkStart w:id="0" w:name="_GoBack"/>
      <w:bookmarkEnd w:id="0"/>
    </w:p>
    <w:p w14:paraId="2605EF15" w14:textId="77777777" w:rsidR="009B7DFF" w:rsidRDefault="009B7DFF" w:rsidP="009B7DFF"/>
    <w:p w14:paraId="2CEDA46E" w14:textId="5F8F0385" w:rsidR="0072063E" w:rsidRDefault="0072063E" w:rsidP="007206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tomcat</w:t>
      </w:r>
    </w:p>
    <w:p w14:paraId="138B5A4A" w14:textId="3EF5379C" w:rsidR="0072063E" w:rsidRDefault="0072063E" w:rsidP="0072063E">
      <w:r w:rsidRPr="0072063E">
        <w:rPr>
          <w:noProof/>
        </w:rPr>
        <w:drawing>
          <wp:inline distT="0" distB="0" distL="0" distR="0" wp14:anchorId="7F7BEE19" wp14:editId="506A27F2">
            <wp:extent cx="15646400" cy="5016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3BC4" w14:textId="20037002" w:rsidR="00196694" w:rsidRDefault="00196694" w:rsidP="0072063E">
      <w:r w:rsidRPr="00196694">
        <w:rPr>
          <w:noProof/>
        </w:rPr>
        <w:drawing>
          <wp:inline distT="0" distB="0" distL="0" distR="0" wp14:anchorId="3EECB825" wp14:editId="1A613EDB">
            <wp:extent cx="16027400" cy="7810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3C9" w14:textId="2F4B0E59" w:rsidR="0072063E" w:rsidRDefault="0072063E" w:rsidP="0072063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21998">
        <w:rPr>
          <w:rFonts w:hint="eastAsia"/>
        </w:rPr>
        <w:t xml:space="preserve">project </w:t>
      </w:r>
      <w:r w:rsidR="00021998">
        <w:rPr>
          <w:rFonts w:hint="eastAsia"/>
        </w:rPr>
        <w:t>添加项目的配置</w:t>
      </w:r>
      <w:r w:rsidR="00021998" w:rsidRPr="00A95F99">
        <w:rPr>
          <w:rFonts w:hint="eastAsia"/>
          <w:color w:val="FF0000"/>
        </w:rPr>
        <w:t xml:space="preserve"> </w:t>
      </w:r>
      <w:r w:rsidR="00A95F99" w:rsidRPr="00A95F99">
        <w:rPr>
          <w:rFonts w:hint="eastAsia"/>
          <w:color w:val="FF0000"/>
          <w:highlight w:val="cyan"/>
        </w:rPr>
        <w:t>sso-server</w:t>
      </w:r>
      <w:r w:rsidR="00920C9B">
        <w:rPr>
          <w:rFonts w:hint="eastAsia"/>
        </w:rPr>
        <w:t>，妈的我打开不开，所以就没配置，直接下载的别人的成熟的代码</w:t>
      </w:r>
    </w:p>
    <w:p w14:paraId="3E14DB2B" w14:textId="77777777" w:rsidR="00920C9B" w:rsidRDefault="00920C9B" w:rsidP="00920C9B"/>
    <w:p w14:paraId="4128DE48" w14:textId="77777777" w:rsidR="00920C9B" w:rsidRDefault="00920C9B" w:rsidP="00920C9B"/>
    <w:p w14:paraId="477151C6" w14:textId="7FCBAB32" w:rsidR="009421B8" w:rsidRDefault="009421B8" w:rsidP="009421B8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、添加一个父工程</w:t>
      </w:r>
    </w:p>
    <w:p w14:paraId="43738C48" w14:textId="77777777" w:rsidR="009421B8" w:rsidRDefault="009421B8" w:rsidP="009421B8"/>
    <w:p w14:paraId="30B94419" w14:textId="77777777" w:rsidR="002228C8" w:rsidRPr="002228C8" w:rsidRDefault="002228C8" w:rsidP="002228C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28C8">
        <w:rPr>
          <w:rFonts w:ascii="Menlo" w:hAnsi="Menlo" w:cs="Menlo"/>
          <w:i/>
          <w:iCs/>
          <w:color w:val="CFBFAD"/>
          <w:sz w:val="32"/>
          <w:szCs w:val="27"/>
        </w:rPr>
        <w:t>&lt;?</w:t>
      </w:r>
      <w:r w:rsidRPr="002228C8">
        <w:rPr>
          <w:rFonts w:ascii="Menlo" w:hAnsi="Menlo" w:cs="Menlo"/>
          <w:color w:val="BFA4A4"/>
          <w:sz w:val="32"/>
          <w:szCs w:val="27"/>
        </w:rPr>
        <w:t>xml version</w:t>
      </w:r>
      <w:r w:rsidRPr="002228C8">
        <w:rPr>
          <w:rFonts w:ascii="Menlo" w:hAnsi="Menlo" w:cs="Menlo"/>
          <w:color w:val="ECE47E"/>
          <w:sz w:val="32"/>
          <w:szCs w:val="27"/>
        </w:rPr>
        <w:t xml:space="preserve">="1.0" </w:t>
      </w:r>
      <w:r w:rsidRPr="002228C8">
        <w:rPr>
          <w:rFonts w:ascii="Menlo" w:hAnsi="Menlo" w:cs="Menlo"/>
          <w:color w:val="BFA4A4"/>
          <w:sz w:val="32"/>
          <w:szCs w:val="27"/>
        </w:rPr>
        <w:t>encoding</w:t>
      </w:r>
      <w:r w:rsidRPr="002228C8">
        <w:rPr>
          <w:rFonts w:ascii="Menlo" w:hAnsi="Menlo" w:cs="Menlo"/>
          <w:color w:val="ECE47E"/>
          <w:sz w:val="32"/>
          <w:szCs w:val="27"/>
        </w:rPr>
        <w:t>="UTF-8"</w:t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t>?&gt;</w:t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i/>
          <w:iCs/>
          <w:color w:val="CFBFAD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t>&lt;</w:t>
      </w:r>
      <w:r w:rsidRPr="002228C8">
        <w:rPr>
          <w:rFonts w:ascii="Menlo" w:hAnsi="Menlo" w:cs="Menlo"/>
          <w:color w:val="FF007F"/>
          <w:sz w:val="32"/>
          <w:szCs w:val="27"/>
        </w:rPr>
        <w:t xml:space="preserve">project </w:t>
      </w:r>
      <w:r w:rsidRPr="002228C8">
        <w:rPr>
          <w:rFonts w:ascii="Menlo" w:hAnsi="Menlo" w:cs="Menlo"/>
          <w:color w:val="BFA4A4"/>
          <w:sz w:val="32"/>
          <w:szCs w:val="27"/>
        </w:rPr>
        <w:t>xmlns</w:t>
      </w:r>
      <w:r w:rsidRPr="002228C8">
        <w:rPr>
          <w:rFonts w:ascii="Menlo" w:hAnsi="Menlo" w:cs="Menlo"/>
          <w:color w:val="ECE47E"/>
          <w:sz w:val="32"/>
          <w:szCs w:val="27"/>
        </w:rPr>
        <w:t>="http://maven.apache.org/POM/4.0.0"</w:t>
      </w:r>
      <w:r w:rsidRPr="002228C8">
        <w:rPr>
          <w:rFonts w:ascii="Menlo" w:hAnsi="Menlo" w:cs="Menlo"/>
          <w:color w:val="ECE47E"/>
          <w:sz w:val="32"/>
          <w:szCs w:val="27"/>
        </w:rPr>
        <w:br/>
        <w:t xml:space="preserve">         </w:t>
      </w:r>
      <w:r w:rsidRPr="002228C8">
        <w:rPr>
          <w:rFonts w:ascii="Menlo" w:hAnsi="Menlo" w:cs="Menlo"/>
          <w:color w:val="BFA4A4"/>
          <w:sz w:val="32"/>
          <w:szCs w:val="27"/>
        </w:rPr>
        <w:t>xmlns:xsi</w:t>
      </w:r>
      <w:r w:rsidRPr="002228C8">
        <w:rPr>
          <w:rFonts w:ascii="Menlo" w:hAnsi="Menlo" w:cs="Menlo"/>
          <w:color w:val="ECE47E"/>
          <w:sz w:val="32"/>
          <w:szCs w:val="27"/>
        </w:rPr>
        <w:t>="http://www.w3.org/2001/XMLSchema-instance"</w:t>
      </w:r>
      <w:r w:rsidRPr="002228C8">
        <w:rPr>
          <w:rFonts w:ascii="Menlo" w:hAnsi="Menlo" w:cs="Menlo"/>
          <w:color w:val="ECE47E"/>
          <w:sz w:val="32"/>
          <w:szCs w:val="27"/>
        </w:rPr>
        <w:br/>
        <w:t xml:space="preserve">         </w:t>
      </w:r>
      <w:r w:rsidRPr="002228C8">
        <w:rPr>
          <w:rFonts w:ascii="Menlo" w:hAnsi="Menlo" w:cs="Menlo"/>
          <w:color w:val="BFA4A4"/>
          <w:sz w:val="32"/>
          <w:szCs w:val="27"/>
        </w:rPr>
        <w:t>xsi:schemaLocation</w:t>
      </w:r>
      <w:r w:rsidRPr="002228C8">
        <w:rPr>
          <w:rFonts w:ascii="Menlo" w:hAnsi="Menlo" w:cs="Menlo"/>
          <w:color w:val="ECE47E"/>
          <w:sz w:val="32"/>
          <w:szCs w:val="27"/>
        </w:rPr>
        <w:t>="http://maven.apache.org/POM/4.0.0 http://maven.apache.org/xsd/maven-4.0.0.xsd"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modelVersion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4.0.0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modelVersion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groupId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com.carl.auth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groupId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artifactId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sso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artifactId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1.0.0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packaging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pom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packaging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modules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module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sso-server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module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2228C8">
        <w:rPr>
          <w:rFonts w:ascii="Menlo" w:hAnsi="Menlo" w:cs="Menlo"/>
          <w:color w:val="FF007F"/>
          <w:sz w:val="32"/>
          <w:szCs w:val="27"/>
        </w:rPr>
        <w:t>modules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2228C8">
        <w:rPr>
          <w:rFonts w:ascii="Menlo" w:hAnsi="Menlo" w:cs="Menlo"/>
          <w:color w:val="FF007F"/>
          <w:sz w:val="32"/>
          <w:szCs w:val="27"/>
        </w:rPr>
        <w:t>properties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java.version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java.version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project.build.sourceEncoding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UTF-8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project.build.sourceEncoding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project.reporting.outputEncoding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UTF-8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project.reporting.outputEncoding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maven.compiler.source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maven.compiler.source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maven.compiler.target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1.8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maven.compiler.target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Pr="002228C8">
        <w:rPr>
          <w:rFonts w:ascii="Menlo" w:hAnsi="Menlo" w:cs="Menlo"/>
          <w:color w:val="FF0000"/>
          <w:sz w:val="40"/>
          <w:szCs w:val="27"/>
        </w:rPr>
        <w:t xml:space="preserve"> </w:t>
      </w:r>
      <w:r w:rsidRPr="002228C8">
        <w:rPr>
          <w:rFonts w:ascii="Menlo" w:hAnsi="Menlo" w:cs="Menlo"/>
          <w:color w:val="FF0000"/>
          <w:sz w:val="40"/>
          <w:szCs w:val="27"/>
          <w:highlight w:val="yellow"/>
        </w:rPr>
        <w:t>&lt;cas.version&gt;5.1.3&lt;/cas.version&gt;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2228C8">
        <w:rPr>
          <w:rFonts w:ascii="Menlo" w:hAnsi="Menlo" w:cs="Menlo"/>
          <w:color w:val="FF007F"/>
          <w:sz w:val="32"/>
          <w:szCs w:val="27"/>
        </w:rPr>
        <w:t>springboot.version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CFBFAD"/>
          <w:sz w:val="32"/>
          <w:szCs w:val="27"/>
        </w:rPr>
        <w:t>1.5.3.RELEASE</w:t>
      </w:r>
      <w:r w:rsidRPr="002228C8">
        <w:rPr>
          <w:rFonts w:ascii="Menlo" w:hAnsi="Menlo" w:cs="Menlo"/>
          <w:color w:val="F9FAF4"/>
          <w:sz w:val="32"/>
          <w:szCs w:val="27"/>
        </w:rPr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springboot.version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2228C8">
        <w:rPr>
          <w:rFonts w:ascii="Menlo" w:hAnsi="Menlo" w:cs="Menlo"/>
          <w:color w:val="FF007F"/>
          <w:sz w:val="32"/>
          <w:szCs w:val="27"/>
        </w:rPr>
        <w:t>properties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</w:r>
      <w:r w:rsidRPr="002228C8">
        <w:rPr>
          <w:rFonts w:ascii="Menlo" w:hAnsi="Menlo" w:cs="Menlo"/>
          <w:color w:val="F9FAF4"/>
          <w:sz w:val="32"/>
          <w:szCs w:val="27"/>
        </w:rPr>
        <w:br/>
        <w:t>&lt;/</w:t>
      </w:r>
      <w:r w:rsidRPr="002228C8">
        <w:rPr>
          <w:rFonts w:ascii="Menlo" w:hAnsi="Menlo" w:cs="Menlo"/>
          <w:color w:val="FF007F"/>
          <w:sz w:val="32"/>
          <w:szCs w:val="27"/>
        </w:rPr>
        <w:t>project</w:t>
      </w:r>
      <w:r w:rsidRPr="002228C8">
        <w:rPr>
          <w:rFonts w:ascii="Menlo" w:hAnsi="Menlo" w:cs="Menlo"/>
          <w:color w:val="F9FAF4"/>
          <w:sz w:val="32"/>
          <w:szCs w:val="27"/>
        </w:rPr>
        <w:t>&gt;</w:t>
      </w:r>
    </w:p>
    <w:p w14:paraId="42D98E62" w14:textId="77777777" w:rsidR="009421B8" w:rsidRPr="009421B8" w:rsidRDefault="009421B8" w:rsidP="009421B8"/>
    <w:p w14:paraId="0EB9AB66" w14:textId="77777777" w:rsidR="00021998" w:rsidRDefault="00021998" w:rsidP="00021998"/>
    <w:p w14:paraId="591E4434" w14:textId="43438589" w:rsidR="007C7748" w:rsidRDefault="007C7748" w:rsidP="007C774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、创建子工程（也就是上面骨架生成的工程</w:t>
      </w:r>
      <w:bookmarkStart w:id="1" w:name="OLE_LINK14"/>
      <w:bookmarkStart w:id="2" w:name="OLE_LINK15"/>
      <w:r>
        <w:rPr>
          <w:rFonts w:hint="eastAsia"/>
        </w:rPr>
        <w:t>sso-server</w:t>
      </w:r>
      <w:bookmarkEnd w:id="1"/>
      <w:bookmarkEnd w:id="2"/>
      <w:r>
        <w:rPr>
          <w:rFonts w:hint="eastAsia"/>
        </w:rPr>
        <w:t>）</w:t>
      </w:r>
    </w:p>
    <w:p w14:paraId="29D2EF27" w14:textId="77777777" w:rsidR="00A95F99" w:rsidRDefault="00A95F99" w:rsidP="00A95F99"/>
    <w:p w14:paraId="361D12AC" w14:textId="1346B79D" w:rsidR="00C95E95" w:rsidRDefault="00C95E95" w:rsidP="00C95E9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、依赖如下</w:t>
      </w:r>
    </w:p>
    <w:p w14:paraId="1AFEC5C6" w14:textId="77777777" w:rsidR="00C95E95" w:rsidRDefault="00C95E95" w:rsidP="00C95E95"/>
    <w:p w14:paraId="5DF1A7D4" w14:textId="77777777" w:rsidR="00C95E95" w:rsidRPr="00C95E95" w:rsidRDefault="00C95E95" w:rsidP="00C95E9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C95E95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C95E95">
        <w:rPr>
          <w:rFonts w:ascii="Menlo" w:hAnsi="Menlo" w:cs="Menlo"/>
          <w:color w:val="BFA4A4"/>
          <w:sz w:val="27"/>
          <w:szCs w:val="27"/>
        </w:rPr>
        <w:t>xml version</w:t>
      </w:r>
      <w:r w:rsidRPr="00C95E95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C95E95">
        <w:rPr>
          <w:rFonts w:ascii="Menlo" w:hAnsi="Menlo" w:cs="Menlo"/>
          <w:color w:val="BFA4A4"/>
          <w:sz w:val="27"/>
          <w:szCs w:val="27"/>
        </w:rPr>
        <w:t>encoding</w:t>
      </w:r>
      <w:r w:rsidRPr="00C95E95">
        <w:rPr>
          <w:rFonts w:ascii="Menlo" w:hAnsi="Menlo" w:cs="Menlo"/>
          <w:color w:val="ECE47E"/>
          <w:sz w:val="27"/>
          <w:szCs w:val="27"/>
        </w:rPr>
        <w:t>="UTF-8"</w:t>
      </w:r>
      <w:r w:rsidRPr="00C95E95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C95E95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t>&lt;</w:t>
      </w:r>
      <w:r w:rsidRPr="00C95E95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C95E95">
        <w:rPr>
          <w:rFonts w:ascii="Menlo" w:hAnsi="Menlo" w:cs="Menlo"/>
          <w:color w:val="BFA4A4"/>
          <w:sz w:val="27"/>
          <w:szCs w:val="27"/>
        </w:rPr>
        <w:t>xmlns</w:t>
      </w:r>
      <w:r w:rsidRPr="00C95E95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C95E95">
        <w:rPr>
          <w:rFonts w:ascii="Menlo" w:hAnsi="Menlo" w:cs="Menlo"/>
          <w:color w:val="BFA4A4"/>
          <w:sz w:val="27"/>
          <w:szCs w:val="27"/>
        </w:rPr>
        <w:t>xmlns:xsi</w:t>
      </w:r>
      <w:r w:rsidRPr="00C95E95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C95E95">
        <w:rPr>
          <w:rFonts w:ascii="Menlo" w:hAnsi="Menlo" w:cs="Menlo"/>
          <w:color w:val="ECE47E"/>
          <w:sz w:val="27"/>
          <w:szCs w:val="27"/>
        </w:rPr>
        <w:br/>
        <w:t xml:space="preserve">    </w:t>
      </w:r>
      <w:r w:rsidRPr="00C95E95">
        <w:rPr>
          <w:rFonts w:ascii="Menlo" w:hAnsi="Menlo" w:cs="Menlo"/>
          <w:color w:val="BFA4A4"/>
          <w:sz w:val="27"/>
          <w:szCs w:val="27"/>
        </w:rPr>
        <w:t>xsi:schemaLocation</w:t>
      </w:r>
      <w:r w:rsidRPr="00C95E95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modelVersion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4.0.0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modelVersion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parent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com.carl.auth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1.0.0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relativePath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../pom.xml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relativePath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parent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sso-server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packaging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war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packaging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sso-server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description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CFBFAD"/>
          <w:sz w:val="27"/>
          <w:szCs w:val="27"/>
        </w:rPr>
        <w:t>认证服务，负责各系统的鉴权的鉴权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description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dependencies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dependency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org.apereo.cas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</w:t>
      </w:r>
      <w:r w:rsidRPr="00C95E95">
        <w:rPr>
          <w:rFonts w:ascii="Menlo" w:hAnsi="Menlo" w:cs="Menlo"/>
          <w:color w:val="FF0000"/>
          <w:sz w:val="28"/>
          <w:szCs w:val="27"/>
          <w:highlight w:val="yellow"/>
        </w:rPr>
        <w:t>&lt;artifactId&gt;cas-server-webapp-tomcat&lt;/artifactId&gt;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${cas.version}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</w:t>
      </w:r>
      <w:r w:rsidRPr="00C95E95">
        <w:rPr>
          <w:rFonts w:ascii="Menlo" w:hAnsi="Menlo" w:cs="Menlo"/>
          <w:color w:val="FF0000"/>
          <w:sz w:val="32"/>
          <w:szCs w:val="27"/>
        </w:rPr>
        <w:t xml:space="preserve"> </w:t>
      </w:r>
      <w:r w:rsidRPr="00C95E95">
        <w:rPr>
          <w:rFonts w:ascii="Menlo" w:hAnsi="Menlo" w:cs="Menlo"/>
          <w:color w:val="FF0000"/>
          <w:sz w:val="32"/>
          <w:szCs w:val="27"/>
          <w:highlight w:val="yellow"/>
        </w:rPr>
        <w:t>&lt;type&gt;war&lt;/type&gt;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scope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runtime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scope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dependencies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dependencyManagement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C95E95">
        <w:rPr>
          <w:rFonts w:ascii="Menlo" w:hAnsi="Menlo" w:cs="Menlo"/>
          <w:color w:val="FF0000"/>
          <w:sz w:val="27"/>
          <w:szCs w:val="27"/>
        </w:rPr>
        <w:t xml:space="preserve">     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t>&lt;dependencies&gt;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&lt;dependency&gt;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&lt;groupId&gt;org.apereo.cas&lt;/groupId&gt;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&lt;artifactId&gt;cas-server-support-bom&lt;/artifactId&gt;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&lt;version&gt;${cas.version}&lt;/version&gt;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&lt;type&gt;pom&lt;/type&gt;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    &lt;scope&gt;import&lt;/scope&gt;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   &lt;/dependency&gt;</w:t>
      </w:r>
      <w:r w:rsidRPr="00C95E95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&lt;/dependencies&gt;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dependencyManagement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</w:t>
      </w:r>
      <w:r w:rsidRPr="00C95E95">
        <w:rPr>
          <w:rFonts w:ascii="Menlo" w:hAnsi="Menlo" w:cs="Menlo"/>
          <w:color w:val="FF007F"/>
          <w:sz w:val="27"/>
          <w:szCs w:val="27"/>
        </w:rPr>
        <w:t>build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com.rimerosolutions.maven.plugins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wrapper-maven-plugin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0.0.5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verifyDownload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true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verifyDownload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checksumAlgorithm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MD5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checksumAlgorithm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${springboot.version}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mainClass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org.springframework.boot.loader.WarLauncher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mainClass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addResources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true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addResources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org.apache.maven.plugins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maven-war-plugin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3.1.0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warName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warName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failOnMissingWebXml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failOnMissingWebXml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recompressZippedFiles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recompressZippedFiles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archive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compress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false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compress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manifestFile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${project.build.directory}/war/work/org.apereo.cas/cas-server-webapp-tomcat/META-INF/MANIFEST.MF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manifestFile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archive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overlays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overlay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org.apereo.cas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cas-server-webapp-tomcat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overlay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overlays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&lt;/</w:t>
      </w:r>
      <w:r w:rsidRPr="00C95E95">
        <w:rPr>
          <w:rFonts w:ascii="Menlo" w:hAnsi="Menlo" w:cs="Menlo"/>
          <w:color w:val="FF007F"/>
          <w:sz w:val="27"/>
          <w:szCs w:val="27"/>
        </w:rPr>
        <w:t>configuration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org.apache.maven.plugins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groupId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maven-compiler-plugin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artifactId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    &lt;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3.3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version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&lt;/</w:t>
      </w:r>
      <w:r w:rsidRPr="00C95E95">
        <w:rPr>
          <w:rFonts w:ascii="Menlo" w:hAnsi="Menlo" w:cs="Menlo"/>
          <w:color w:val="FF007F"/>
          <w:sz w:val="27"/>
          <w:szCs w:val="27"/>
        </w:rPr>
        <w:t>plugins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    &lt;</w:t>
      </w:r>
      <w:r w:rsidRPr="00C95E95">
        <w:rPr>
          <w:rFonts w:ascii="Menlo" w:hAnsi="Menlo" w:cs="Menlo"/>
          <w:color w:val="FF007F"/>
          <w:sz w:val="27"/>
          <w:szCs w:val="27"/>
        </w:rPr>
        <w:t>finalName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CFBFAD"/>
          <w:sz w:val="27"/>
          <w:szCs w:val="27"/>
        </w:rPr>
        <w:t>cas</w:t>
      </w:r>
      <w:r w:rsidRPr="00C95E95">
        <w:rPr>
          <w:rFonts w:ascii="Menlo" w:hAnsi="Menlo" w:cs="Menlo"/>
          <w:color w:val="F9FAF4"/>
          <w:sz w:val="27"/>
          <w:szCs w:val="27"/>
        </w:rPr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finalName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 xml:space="preserve">    &lt;/</w:t>
      </w:r>
      <w:r w:rsidRPr="00C95E95">
        <w:rPr>
          <w:rFonts w:ascii="Menlo" w:hAnsi="Menlo" w:cs="Menlo"/>
          <w:color w:val="FF007F"/>
          <w:sz w:val="27"/>
          <w:szCs w:val="27"/>
        </w:rPr>
        <w:t>build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  <w:r w:rsidRPr="00C95E95">
        <w:rPr>
          <w:rFonts w:ascii="Menlo" w:hAnsi="Menlo" w:cs="Menlo"/>
          <w:color w:val="F9FAF4"/>
          <w:sz w:val="27"/>
          <w:szCs w:val="27"/>
        </w:rPr>
        <w:br/>
        <w:t>&lt;/</w:t>
      </w:r>
      <w:r w:rsidRPr="00C95E95">
        <w:rPr>
          <w:rFonts w:ascii="Menlo" w:hAnsi="Menlo" w:cs="Menlo"/>
          <w:color w:val="FF007F"/>
          <w:sz w:val="27"/>
          <w:szCs w:val="27"/>
        </w:rPr>
        <w:t>project</w:t>
      </w:r>
      <w:r w:rsidRPr="00C95E95">
        <w:rPr>
          <w:rFonts w:ascii="Menlo" w:hAnsi="Menlo" w:cs="Menlo"/>
          <w:color w:val="F9FAF4"/>
          <w:sz w:val="27"/>
          <w:szCs w:val="27"/>
        </w:rPr>
        <w:t>&gt;</w:t>
      </w:r>
    </w:p>
    <w:p w14:paraId="3AF5F833" w14:textId="77777777" w:rsidR="00C95E95" w:rsidRPr="00C95E95" w:rsidRDefault="00C95E95" w:rsidP="00C95E95"/>
    <w:p w14:paraId="1C2D8097" w14:textId="72548534" w:rsidR="00A95F99" w:rsidRDefault="00E20B93" w:rsidP="00E20B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20B93">
        <w:t>application.properties</w:t>
      </w:r>
      <w:r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</w:t>
      </w:r>
      <w:r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 xml:space="preserve"> 配置</w:t>
      </w:r>
    </w:p>
    <w:p w14:paraId="3E45287A" w14:textId="69BA3491" w:rsidR="00E20B93" w:rsidRDefault="00F07731" w:rsidP="00E20B93">
      <w:pPr>
        <w:pStyle w:val="3"/>
        <w:rPr>
          <w:rFonts w:ascii="Microsoft YaHei" w:eastAsia="Microsoft YaHei" w:hAnsi="Microsoft YaHei" w:cs="Times New Roman"/>
          <w:sz w:val="24"/>
          <w:szCs w:val="24"/>
          <w:shd w:val="clear" w:color="auto" w:fill="FFFFFF"/>
        </w:rPr>
      </w:pPr>
      <w:r>
        <w:rPr>
          <w:rFonts w:hint="eastAsia"/>
        </w:rPr>
        <w:t>将</w:t>
      </w:r>
      <w:r w:rsidR="00E20B93" w:rsidRPr="00E20B93">
        <w:t>cas-server-webapp-tomcat/5.1.3/cas-server-webapp-tomcat-5.1.3.war!/WEB-INF/classes/</w:t>
      </w:r>
      <w:bookmarkStart w:id="3" w:name="OLE_LINK16"/>
      <w:bookmarkStart w:id="4" w:name="OLE_LINK17"/>
      <w:r w:rsidR="00E20B93" w:rsidRPr="00E20B93">
        <w:t>application.properties</w:t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</w:t>
      </w:r>
      <w:bookmarkEnd w:id="3"/>
      <w:bookmarkEnd w:id="4"/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</w:rPr>
        <w:br/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拷贝到</w:t>
      </w:r>
      <w:r w:rsidR="00E20B93" w:rsidRPr="00E20B93">
        <w:t>src/main/resources</w:t>
      </w:r>
      <w:r w:rsidR="00E20B93" w:rsidRPr="00E20B93">
        <w:rPr>
          <w:rFonts w:ascii="Microsoft YaHei" w:eastAsia="Microsoft YaHei" w:hAnsi="Microsoft YaHei" w:cs="Times New Roman" w:hint="eastAsia"/>
          <w:sz w:val="24"/>
          <w:szCs w:val="24"/>
          <w:shd w:val="clear" w:color="auto" w:fill="FFFFFF"/>
        </w:rPr>
        <w:t> 下并且进行调整，</w:t>
      </w:r>
    </w:p>
    <w:p w14:paraId="2E08C805" w14:textId="77777777" w:rsidR="007E631A" w:rsidRDefault="007E631A" w:rsidP="007E631A"/>
    <w:p w14:paraId="6FA944B0" w14:textId="50F29CF7" w:rsidR="00E37504" w:rsidRDefault="00E37504" w:rsidP="007E631A">
      <w:r w:rsidRPr="00E37504">
        <w:rPr>
          <w:noProof/>
        </w:rPr>
        <w:drawing>
          <wp:inline distT="0" distB="0" distL="0" distR="0" wp14:anchorId="067C9C15" wp14:editId="757C77C4">
            <wp:extent cx="14846300" cy="75692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302" w14:textId="737B36C2" w:rsidR="007E631A" w:rsidRPr="007E631A" w:rsidRDefault="007E631A" w:rsidP="007E631A">
      <w:pPr>
        <w:pStyle w:val="2"/>
      </w:pPr>
      <w:r w:rsidRPr="007E631A">
        <w:rPr>
          <w:rFonts w:hint="eastAsia"/>
          <w:highlight w:val="yellow"/>
        </w:rPr>
        <w:t>因为没有证书现在，所以先将证书设置为</w:t>
      </w:r>
      <w:r w:rsidRPr="007E631A">
        <w:rPr>
          <w:rFonts w:hint="eastAsia"/>
          <w:highlight w:val="yellow"/>
        </w:rPr>
        <w:t>false</w:t>
      </w:r>
      <w:r w:rsidRPr="007E631A">
        <w:rPr>
          <w:rFonts w:hint="eastAsia"/>
          <w:highlight w:val="yellow"/>
        </w:rPr>
        <w:t>，等将来有了证书再设置为</w:t>
      </w:r>
      <w:r w:rsidRPr="007E631A">
        <w:rPr>
          <w:rFonts w:hint="eastAsia"/>
          <w:highlight w:val="yellow"/>
        </w:rPr>
        <w:t>true</w:t>
      </w:r>
    </w:p>
    <w:p w14:paraId="0DC69DE5" w14:textId="77777777" w:rsidR="00473B7B" w:rsidRDefault="00473B7B" w:rsidP="00473B7B"/>
    <w:p w14:paraId="421AFE04" w14:textId="0749A104" w:rsidR="00D713CB" w:rsidRPr="00D713CB" w:rsidRDefault="00D713CB" w:rsidP="00D713C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D713CB">
        <w:rPr>
          <w:rFonts w:ascii="Menlo" w:hAnsi="Menlo" w:cs="Menlo"/>
          <w:color w:val="FF007F"/>
          <w:sz w:val="28"/>
          <w:szCs w:val="27"/>
        </w:rPr>
        <w:t>server.context-path=</w:t>
      </w:r>
      <w:r w:rsidRPr="00D713CB">
        <w:rPr>
          <w:rFonts w:ascii="Menlo" w:hAnsi="Menlo" w:cs="Menlo"/>
          <w:color w:val="ECE47E"/>
          <w:sz w:val="28"/>
          <w:szCs w:val="27"/>
        </w:rPr>
        <w:t>/cas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server.port=</w:t>
      </w:r>
      <w:r w:rsidR="00F07BF7">
        <w:rPr>
          <w:rFonts w:ascii="Menlo" w:hAnsi="Menlo" w:cs="Menlo"/>
          <w:color w:val="ECE47E"/>
          <w:sz w:val="28"/>
          <w:szCs w:val="27"/>
        </w:rPr>
        <w:t>8444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7E631A">
        <w:rPr>
          <w:rFonts w:ascii="Menlo" w:hAnsi="Menlo" w:cs="Menlo"/>
          <w:color w:val="FF0000"/>
          <w:sz w:val="40"/>
          <w:szCs w:val="27"/>
        </w:rPr>
        <w:t>server.ssl.enabled=false</w:t>
      </w:r>
      <w:r w:rsidRPr="007E631A">
        <w:rPr>
          <w:rFonts w:ascii="Menlo" w:hAnsi="Menlo" w:cs="Menlo"/>
          <w:color w:val="FF0000"/>
          <w:sz w:val="40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server.max-http-header-size=</w:t>
      </w:r>
      <w:r w:rsidRPr="00D713CB">
        <w:rPr>
          <w:rFonts w:ascii="Menlo" w:hAnsi="Menlo" w:cs="Menlo"/>
          <w:color w:val="ECE47E"/>
          <w:sz w:val="28"/>
          <w:szCs w:val="27"/>
        </w:rPr>
        <w:t>2097152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server.use-forward-headers=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server.connection-timeout=</w:t>
      </w:r>
      <w:r w:rsidRPr="00D713CB">
        <w:rPr>
          <w:rFonts w:ascii="Menlo" w:hAnsi="Menlo" w:cs="Menlo"/>
          <w:color w:val="ECE47E"/>
          <w:sz w:val="28"/>
          <w:szCs w:val="27"/>
        </w:rPr>
        <w:t>20000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server.error.include-stacktrace=</w:t>
      </w:r>
      <w:r w:rsidRPr="00D713CB">
        <w:rPr>
          <w:rFonts w:ascii="Menlo" w:hAnsi="Menlo" w:cs="Menlo"/>
          <w:color w:val="ECE47E"/>
          <w:sz w:val="28"/>
          <w:szCs w:val="27"/>
        </w:rPr>
        <w:t>NEVER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server.tomcat.max-http-post-size=</w:t>
      </w:r>
      <w:r w:rsidRPr="00D713CB">
        <w:rPr>
          <w:rFonts w:ascii="Menlo" w:hAnsi="Menlo" w:cs="Menlo"/>
          <w:color w:val="ECE47E"/>
          <w:sz w:val="28"/>
          <w:szCs w:val="27"/>
        </w:rPr>
        <w:t>2097152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server.tomcat.basedir=</w:t>
      </w:r>
      <w:r w:rsidRPr="00D713CB">
        <w:rPr>
          <w:rFonts w:ascii="Menlo" w:hAnsi="Menlo" w:cs="Menlo"/>
          <w:color w:val="ECE47E"/>
          <w:sz w:val="28"/>
          <w:szCs w:val="27"/>
        </w:rPr>
        <w:t>build/tomcat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server.tomcat.accesslog.pattern=</w:t>
      </w:r>
      <w:r w:rsidRPr="00D713CB">
        <w:rPr>
          <w:rFonts w:ascii="Menlo" w:hAnsi="Menlo" w:cs="Menlo"/>
          <w:color w:val="ECE47E"/>
          <w:sz w:val="28"/>
          <w:szCs w:val="27"/>
        </w:rPr>
        <w:t>%t %a "%r" %s (%D ms)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server.tomcat.accesslog.suffix=</w:t>
      </w:r>
      <w:r w:rsidRPr="00D713CB">
        <w:rPr>
          <w:rFonts w:ascii="Menlo" w:hAnsi="Menlo" w:cs="Menlo"/>
          <w:color w:val="ECE47E"/>
          <w:sz w:val="28"/>
          <w:szCs w:val="27"/>
        </w:rPr>
        <w:t>.log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server.tomcat.max-threads=</w:t>
      </w:r>
      <w:r w:rsidRPr="00D713CB">
        <w:rPr>
          <w:rFonts w:ascii="Menlo" w:hAnsi="Menlo" w:cs="Menlo"/>
          <w:color w:val="ECE47E"/>
          <w:sz w:val="28"/>
          <w:szCs w:val="27"/>
        </w:rPr>
        <w:t>10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server.tomcat.port-header=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X-Forwarded-Port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server.tomcat.protocol-header=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X-Forwarded-Proto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server.tomcat.protocol-header-https-value=</w:t>
      </w:r>
      <w:r w:rsidRPr="00D713CB">
        <w:rPr>
          <w:rFonts w:ascii="Menlo" w:hAnsi="Menlo" w:cs="Menlo"/>
          <w:color w:val="ECE47E"/>
          <w:sz w:val="28"/>
          <w:szCs w:val="27"/>
        </w:rPr>
        <w:t>https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server.tomcat.remote-ip-header=</w:t>
      </w:r>
      <w:r w:rsidRPr="00D713CB">
        <w:rPr>
          <w:rFonts w:ascii="Menlo" w:hAnsi="Menlo" w:cs="Menlo"/>
          <w:color w:val="ECE47E"/>
          <w:sz w:val="28"/>
          <w:szCs w:val="27"/>
        </w:rPr>
        <w:t>X-FORWARDED-FOR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server.tomcat.uri-encoding=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spring.http.encoding.charset=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spring.http.encoding.force=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Cloud Bus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spring.cloud.bus.enabled=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endpoints.sensitive=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endpoints.restart.enabled=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endpoints.shutdown.enabled=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management.security.enabled=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management.security.roles=</w:t>
      </w:r>
      <w:r w:rsidRPr="00D713CB">
        <w:rPr>
          <w:rFonts w:ascii="Menlo" w:hAnsi="Menlo" w:cs="Menlo"/>
          <w:color w:val="ECE47E"/>
          <w:sz w:val="28"/>
          <w:szCs w:val="27"/>
        </w:rPr>
        <w:t>ACTUATOR,ADMIN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management.security.sessions=</w:t>
      </w:r>
      <w:r w:rsidRPr="00D713CB">
        <w:rPr>
          <w:rFonts w:ascii="Menlo" w:hAnsi="Menlo" w:cs="Menlo"/>
          <w:color w:val="ECE47E"/>
          <w:sz w:val="28"/>
          <w:szCs w:val="27"/>
        </w:rPr>
        <w:t>if_required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management.context-path=</w:t>
      </w:r>
      <w:r w:rsidRPr="00D713CB">
        <w:rPr>
          <w:rFonts w:ascii="Menlo" w:hAnsi="Menlo" w:cs="Menlo"/>
          <w:color w:val="ECE47E"/>
          <w:sz w:val="28"/>
          <w:szCs w:val="27"/>
        </w:rPr>
        <w:t>/status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management.add-application-context-header=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security.basic.authorize-mode=</w:t>
      </w:r>
      <w:r w:rsidRPr="00D713CB">
        <w:rPr>
          <w:rFonts w:ascii="Menlo" w:hAnsi="Menlo" w:cs="Menlo"/>
          <w:color w:val="ECE47E"/>
          <w:sz w:val="28"/>
          <w:szCs w:val="27"/>
        </w:rPr>
        <w:t>role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security.basic.enabled=</w:t>
      </w:r>
      <w:r w:rsidRPr="00D713CB">
        <w:rPr>
          <w:rFonts w:ascii="Menlo" w:hAnsi="Menlo" w:cs="Menlo"/>
          <w:color w:val="ECE47E"/>
          <w:sz w:val="28"/>
          <w:szCs w:val="27"/>
        </w:rPr>
        <w:t>false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security.basic.path=</w:t>
      </w:r>
      <w:r w:rsidRPr="00D713CB">
        <w:rPr>
          <w:rFonts w:ascii="Menlo" w:hAnsi="Menlo" w:cs="Menlo"/>
          <w:color w:val="ECE47E"/>
          <w:sz w:val="28"/>
          <w:szCs w:val="27"/>
        </w:rPr>
        <w:t>/cas/status/**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Web Application Session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server.session.timeout=</w:t>
      </w:r>
      <w:r w:rsidRPr="00D713CB">
        <w:rPr>
          <w:rFonts w:ascii="Menlo" w:hAnsi="Menlo" w:cs="Menlo"/>
          <w:color w:val="ECE47E"/>
          <w:sz w:val="28"/>
          <w:szCs w:val="27"/>
        </w:rPr>
        <w:t>300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server.session.cookie.http-only=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server.session.tracking-modes=</w:t>
      </w:r>
      <w:r w:rsidRPr="00D713CB">
        <w:rPr>
          <w:rFonts w:ascii="Menlo" w:hAnsi="Menlo" w:cs="Menlo"/>
          <w:color w:val="ECE47E"/>
          <w:sz w:val="28"/>
          <w:szCs w:val="27"/>
        </w:rPr>
        <w:t>COOKIE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Thymeleaf View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spring.thymeleaf.encoding=</w:t>
      </w:r>
      <w:r w:rsidRPr="00D713CB">
        <w:rPr>
          <w:rFonts w:ascii="Menlo" w:hAnsi="Menlo" w:cs="Menlo"/>
          <w:color w:val="ECE47E"/>
          <w:sz w:val="28"/>
          <w:szCs w:val="27"/>
        </w:rPr>
        <w:t>UTF-8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spring.thymeleaf.cache=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spring.thymeleaf.mode=</w:t>
      </w:r>
      <w:r w:rsidRPr="00D713CB">
        <w:rPr>
          <w:rFonts w:ascii="Menlo" w:hAnsi="Menlo" w:cs="Menlo"/>
          <w:color w:val="ECE47E"/>
          <w:sz w:val="28"/>
          <w:szCs w:val="27"/>
        </w:rPr>
        <w:t>HTML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Log4j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logging.config=file:/etc/cas/log4j2.xml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server.context-parameters.isLog4jAutoInitializationDisabled=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AspectJ Configuration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spring.aop.auto=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spring.aop.proxy-target-class=</w:t>
      </w:r>
      <w:r w:rsidRPr="00D713CB">
        <w:rPr>
          <w:rFonts w:ascii="Menlo" w:hAnsi="Menlo" w:cs="Menlo"/>
          <w:color w:val="ECE47E"/>
          <w:sz w:val="28"/>
          <w:szCs w:val="27"/>
        </w:rPr>
        <w:t>true</w:t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ECE47E"/>
          <w:sz w:val="28"/>
          <w:szCs w:val="27"/>
        </w:rPr>
        <w:br/>
      </w:r>
      <w:r w:rsidRPr="00D713CB">
        <w:rPr>
          <w:rFonts w:ascii="Menlo" w:hAnsi="Menlo" w:cs="Menlo"/>
          <w:color w:val="FFFFFF"/>
          <w:sz w:val="28"/>
          <w:szCs w:val="27"/>
        </w:rPr>
        <w:t>##</w:t>
      </w:r>
      <w:r w:rsidRPr="00D713CB">
        <w:rPr>
          <w:rFonts w:ascii="Menlo" w:hAnsi="Menlo" w:cs="Menlo"/>
          <w:color w:val="FFFFFF"/>
          <w:sz w:val="28"/>
          <w:szCs w:val="27"/>
        </w:rPr>
        <w:br/>
        <w:t># CAS Authentication Credentials</w:t>
      </w:r>
      <w:r w:rsidRPr="00D713CB">
        <w:rPr>
          <w:rFonts w:ascii="Menlo" w:hAnsi="Menlo" w:cs="Menlo"/>
          <w:color w:val="FFFFFF"/>
          <w:sz w:val="28"/>
          <w:szCs w:val="27"/>
        </w:rPr>
        <w:br/>
        <w:t>#</w:t>
      </w:r>
      <w:r w:rsidRPr="00D713CB">
        <w:rPr>
          <w:rFonts w:ascii="Menlo" w:hAnsi="Menlo" w:cs="Menlo"/>
          <w:color w:val="FFFFFF"/>
          <w:sz w:val="28"/>
          <w:szCs w:val="27"/>
        </w:rPr>
        <w:br/>
      </w:r>
      <w:r w:rsidRPr="00D713CB">
        <w:rPr>
          <w:rFonts w:ascii="Menlo" w:hAnsi="Menlo" w:cs="Menlo"/>
          <w:color w:val="FF007F"/>
          <w:sz w:val="28"/>
          <w:szCs w:val="27"/>
        </w:rPr>
        <w:t>cas.authn.accept.users=</w:t>
      </w:r>
      <w:r w:rsidRPr="00D713CB">
        <w:rPr>
          <w:rFonts w:ascii="Menlo" w:hAnsi="Menlo" w:cs="Menlo"/>
          <w:color w:val="ECE47E"/>
          <w:sz w:val="28"/>
          <w:szCs w:val="27"/>
        </w:rPr>
        <w:t>casuser::Mellon</w:t>
      </w:r>
    </w:p>
    <w:p w14:paraId="17A41670" w14:textId="77777777" w:rsidR="00473B7B" w:rsidRPr="00473B7B" w:rsidRDefault="00473B7B" w:rsidP="00473B7B"/>
    <w:p w14:paraId="25ED61F8" w14:textId="4C1FECC9" w:rsidR="00233AE3" w:rsidRDefault="00233AE3" w:rsidP="00233AE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、日志文件调整：</w:t>
      </w:r>
    </w:p>
    <w:p w14:paraId="53836565" w14:textId="77777777" w:rsidR="000D59E1" w:rsidRDefault="000D59E1" w:rsidP="000D59E1">
      <w:pPr>
        <w:pStyle w:val="3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1、</w:t>
      </w:r>
      <w:r w:rsidR="00233AE3">
        <w:rPr>
          <w:rFonts w:ascii="Microsoft YaHei" w:eastAsia="Microsoft YaHei" w:hAnsi="Microsoft YaHei" w:hint="eastAsia"/>
        </w:rPr>
        <w:t>把</w:t>
      </w:r>
      <w:r w:rsidR="00233AE3" w:rsidRPr="000D59E1">
        <w:rPr>
          <w:rStyle w:val="HTML"/>
          <w:rFonts w:ascii="Courier" w:hAnsi="Courier"/>
          <w:color w:val="3F3F3F"/>
          <w:sz w:val="36"/>
          <w:szCs w:val="22"/>
        </w:rPr>
        <w:t>etc/cas/config/log4j2.xml</w:t>
      </w:r>
      <w:r w:rsidR="00233AE3" w:rsidRPr="000D59E1">
        <w:rPr>
          <w:rFonts w:ascii="Microsoft YaHei" w:eastAsia="Microsoft YaHei" w:hAnsi="Microsoft YaHei" w:hint="eastAsia"/>
          <w:sz w:val="52"/>
        </w:rPr>
        <w:t> </w:t>
      </w:r>
      <w:r w:rsidR="00233AE3">
        <w:rPr>
          <w:rFonts w:ascii="Microsoft YaHei" w:eastAsia="Microsoft YaHei" w:hAnsi="Microsoft YaHei" w:hint="eastAsia"/>
        </w:rPr>
        <w:t>放到项目的</w:t>
      </w:r>
      <w:r w:rsidR="00233AE3" w:rsidRPr="000D59E1">
        <w:rPr>
          <w:rStyle w:val="HTML"/>
          <w:rFonts w:ascii="Courier" w:hAnsi="Courier"/>
          <w:color w:val="3F3F3F"/>
          <w:sz w:val="40"/>
          <w:szCs w:val="22"/>
        </w:rPr>
        <w:t>src/main/resources</w:t>
      </w:r>
      <w:r w:rsidR="00233AE3">
        <w:rPr>
          <w:rFonts w:ascii="Microsoft YaHei" w:eastAsia="Microsoft YaHei" w:hAnsi="Microsoft YaHei" w:hint="eastAsia"/>
        </w:rPr>
        <w:t> </w:t>
      </w:r>
      <w:r>
        <w:rPr>
          <w:rFonts w:ascii="Microsoft YaHei" w:eastAsia="Microsoft YaHei" w:hAnsi="Microsoft YaHei" w:hint="eastAsia"/>
        </w:rPr>
        <w:t>下，</w:t>
      </w:r>
    </w:p>
    <w:p w14:paraId="1ED4286F" w14:textId="72D5B698" w:rsidR="00233AE3" w:rsidRDefault="000D59E1" w:rsidP="000D59E1">
      <w:pPr>
        <w:pStyle w:val="3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2、</w:t>
      </w:r>
      <w:r w:rsidR="00233AE3">
        <w:rPr>
          <w:rFonts w:ascii="Microsoft YaHei" w:eastAsia="Microsoft YaHei" w:hAnsi="Microsoft YaHei" w:hint="eastAsia"/>
        </w:rPr>
        <w:t>内容由</w:t>
      </w:r>
      <w:r w:rsidR="00233AE3" w:rsidRPr="000D59E1">
        <w:rPr>
          <w:rStyle w:val="HTML"/>
          <w:rFonts w:ascii="Courier" w:hAnsi="Courier"/>
          <w:color w:val="3F3F3F"/>
          <w:sz w:val="40"/>
          <w:szCs w:val="22"/>
        </w:rPr>
        <w:t>&lt;Property name="cas.log.dir" &gt;.&lt;/Property&gt;</w:t>
      </w:r>
      <w:r w:rsidR="00233AE3" w:rsidRPr="000D59E1">
        <w:rPr>
          <w:rFonts w:ascii="Microsoft YaHei" w:eastAsia="Microsoft YaHei" w:hAnsi="Microsoft YaHei" w:hint="eastAsia"/>
          <w:sz w:val="56"/>
        </w:rPr>
        <w:t> </w:t>
      </w:r>
      <w:r w:rsidR="00233AE3">
        <w:rPr>
          <w:rFonts w:ascii="Microsoft YaHei" w:eastAsia="Microsoft YaHei" w:hAnsi="Microsoft YaHei" w:hint="eastAsia"/>
        </w:rPr>
        <w:t>调整成 </w:t>
      </w:r>
      <w:r w:rsidR="00233AE3" w:rsidRPr="000D59E1">
        <w:rPr>
          <w:rStyle w:val="HTML"/>
          <w:rFonts w:ascii="Courier" w:hAnsi="Courier"/>
          <w:color w:val="3F3F3F"/>
          <w:sz w:val="36"/>
          <w:szCs w:val="22"/>
        </w:rPr>
        <w:t>&lt;Property name="cas.log.dir" &gt;logs&lt;/Property&gt;</w:t>
      </w:r>
      <w:r w:rsidR="00233AE3" w:rsidRPr="000D59E1">
        <w:rPr>
          <w:rFonts w:ascii="Microsoft YaHei" w:eastAsia="Microsoft YaHei" w:hAnsi="Microsoft YaHei" w:hint="eastAsia"/>
          <w:sz w:val="52"/>
        </w:rPr>
        <w:t> </w:t>
      </w:r>
      <w:r w:rsidR="00233AE3">
        <w:rPr>
          <w:rFonts w:ascii="Microsoft YaHei" w:eastAsia="Microsoft YaHei" w:hAnsi="Microsoft YaHei" w:hint="eastAsia"/>
        </w:rPr>
        <w:br/>
        <w:t>源码就不贴出来了，需要的自行下载</w:t>
      </w:r>
    </w:p>
    <w:p w14:paraId="2C911158" w14:textId="77777777" w:rsidR="00363B2B" w:rsidRPr="00363B2B" w:rsidRDefault="00363B2B" w:rsidP="00363B2B"/>
    <w:p w14:paraId="44B04F34" w14:textId="0FED4CA6" w:rsidR="00233AE3" w:rsidRDefault="00363B2B" w:rsidP="008E6794">
      <w:r w:rsidRPr="00363B2B">
        <w:rPr>
          <w:noProof/>
        </w:rPr>
        <w:drawing>
          <wp:inline distT="0" distB="0" distL="0" distR="0" wp14:anchorId="1DA22F7C" wp14:editId="72045DD8">
            <wp:extent cx="6299200" cy="454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29C5" w14:textId="77777777" w:rsidR="00363B2B" w:rsidRPr="00363B2B" w:rsidRDefault="00363B2B" w:rsidP="00363B2B"/>
    <w:p w14:paraId="4DE1EC98" w14:textId="01D78AD9" w:rsidR="00233AE3" w:rsidRDefault="00D713CB" w:rsidP="008E679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、项目中</w:t>
      </w:r>
      <w:r>
        <w:rPr>
          <w:rFonts w:hint="eastAsia"/>
        </w:rPr>
        <w:t xml:space="preserve">etc </w:t>
      </w:r>
      <w:r>
        <w:rPr>
          <w:rFonts w:hint="eastAsia"/>
        </w:rPr>
        <w:t>不能删掉，但是可以删掉里面没有用的东西</w:t>
      </w:r>
      <w:r w:rsidR="00363B2B">
        <w:rPr>
          <w:rFonts w:hint="eastAsia"/>
        </w:rPr>
        <w:t>，剩余项目的代码如下</w:t>
      </w:r>
    </w:p>
    <w:p w14:paraId="44F65AFB" w14:textId="77777777" w:rsidR="00363B2B" w:rsidRDefault="00363B2B" w:rsidP="00363B2B"/>
    <w:p w14:paraId="7BE410A4" w14:textId="5BDEC42C" w:rsidR="00097FC5" w:rsidRDefault="00097FC5" w:rsidP="00363B2B">
      <w:r w:rsidRPr="00097FC5">
        <w:rPr>
          <w:noProof/>
        </w:rPr>
        <w:drawing>
          <wp:inline distT="0" distB="0" distL="0" distR="0" wp14:anchorId="0C18B7CF" wp14:editId="2B50424A">
            <wp:extent cx="6743700" cy="7429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998" w14:textId="77777777" w:rsidR="00DD6200" w:rsidRDefault="00DD6200" w:rsidP="00363B2B"/>
    <w:p w14:paraId="22FBBEDC" w14:textId="6024BF5C" w:rsidR="00DD6200" w:rsidRDefault="00DD6200" w:rsidP="00DD6200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、启动这个工程</w:t>
      </w:r>
      <w:r w:rsidR="007C025F">
        <w:rPr>
          <w:rFonts w:hint="eastAsia"/>
        </w:rPr>
        <w:t>（</w:t>
      </w:r>
      <w:r w:rsidR="007C025F">
        <w:rPr>
          <w:rFonts w:hint="eastAsia"/>
        </w:rPr>
        <w:t>mac</w:t>
      </w:r>
      <w:r w:rsidR="007C025F">
        <w:rPr>
          <w:rFonts w:hint="eastAsia"/>
        </w:rPr>
        <w:t>上启动）</w:t>
      </w:r>
    </w:p>
    <w:p w14:paraId="57B23712" w14:textId="77777777" w:rsidR="00DD6200" w:rsidRDefault="00DD6200" w:rsidP="00DD6200"/>
    <w:p w14:paraId="7CCE14A5" w14:textId="39A0D8F6" w:rsidR="007C025F" w:rsidRDefault="009070D2" w:rsidP="009070D2">
      <w:pPr>
        <w:pStyle w:val="2"/>
      </w:pPr>
      <w:r>
        <w:rPr>
          <w:rFonts w:hint="eastAsia"/>
        </w:rPr>
        <w:t>sudo ./build</w:t>
      </w:r>
      <w:r w:rsidR="007C10A9">
        <w:rPr>
          <w:rFonts w:hint="eastAsia"/>
        </w:rPr>
        <w:t>.sh</w:t>
      </w:r>
      <w:r>
        <w:rPr>
          <w:rFonts w:hint="eastAsia"/>
        </w:rPr>
        <w:t xml:space="preserve"> run</w:t>
      </w:r>
      <w:r w:rsidR="0028538B">
        <w:rPr>
          <w:rFonts w:hint="eastAsia"/>
        </w:rPr>
        <w:t xml:space="preserve"> </w:t>
      </w:r>
    </w:p>
    <w:p w14:paraId="5CD5C1E9" w14:textId="77777777" w:rsidR="009070D2" w:rsidRDefault="009070D2" w:rsidP="009070D2"/>
    <w:p w14:paraId="18E61FFD" w14:textId="1CCDCFB7" w:rsidR="00DF7EF7" w:rsidRDefault="00452222" w:rsidP="009070D2">
      <w:r w:rsidRPr="00452222">
        <w:rPr>
          <w:noProof/>
        </w:rPr>
        <w:drawing>
          <wp:inline distT="0" distB="0" distL="0" distR="0" wp14:anchorId="1EA656C8" wp14:editId="34A9838A">
            <wp:extent cx="20117435" cy="3094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20C" w14:textId="77777777" w:rsidR="00452222" w:rsidRDefault="00452222" w:rsidP="009070D2"/>
    <w:p w14:paraId="27E37A0D" w14:textId="3E87D307" w:rsidR="00452222" w:rsidRDefault="00A24779" w:rsidP="007B462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、浏览器访问</w:t>
      </w:r>
      <w:r w:rsidR="00C232D6">
        <w:rPr>
          <w:rFonts w:hint="eastAsia"/>
        </w:rPr>
        <w:t xml:space="preserve"> </w:t>
      </w:r>
      <w:r w:rsidR="00C232D6">
        <w:rPr>
          <w:rFonts w:hint="eastAsia"/>
        </w:rPr>
        <w:t>（用户名密码</w:t>
      </w:r>
      <w:r w:rsidR="007B4620" w:rsidRPr="007B4620">
        <w:rPr>
          <w:rFonts w:hint="eastAsia"/>
        </w:rPr>
        <w:t>默认用户名</w:t>
      </w:r>
      <w:r w:rsidR="007B4620" w:rsidRPr="007B4620">
        <w:rPr>
          <w:rFonts w:hint="eastAsia"/>
        </w:rPr>
        <w:t>/</w:t>
      </w:r>
      <w:r w:rsidR="007B4620" w:rsidRPr="007B4620">
        <w:rPr>
          <w:rFonts w:hint="eastAsia"/>
        </w:rPr>
        <w:t>密码为：</w:t>
      </w:r>
      <w:bookmarkStart w:id="5" w:name="OLE_LINK18"/>
      <w:bookmarkStart w:id="6" w:name="OLE_LINK19"/>
      <w:r w:rsidR="007B4620" w:rsidRPr="007B4620">
        <w:rPr>
          <w:rFonts w:hint="eastAsia"/>
        </w:rPr>
        <w:t>casuser</w:t>
      </w:r>
      <w:bookmarkEnd w:id="5"/>
      <w:bookmarkEnd w:id="6"/>
      <w:r w:rsidR="007B4620" w:rsidRPr="007B4620">
        <w:rPr>
          <w:rFonts w:hint="eastAsia"/>
        </w:rPr>
        <w:t>/Mellon</w:t>
      </w:r>
      <w:r w:rsidR="00C232D6">
        <w:rPr>
          <w:rFonts w:hint="eastAsia"/>
        </w:rPr>
        <w:t>）</w:t>
      </w:r>
    </w:p>
    <w:p w14:paraId="7313E4F2" w14:textId="77777777" w:rsidR="007B4620" w:rsidRDefault="007B4620" w:rsidP="007B4620"/>
    <w:p w14:paraId="18021A30" w14:textId="77777777" w:rsidR="007B4620" w:rsidRPr="007B4620" w:rsidRDefault="007B4620" w:rsidP="007B46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7B4620">
        <w:rPr>
          <w:rFonts w:ascii="Menlo" w:hAnsi="Menlo" w:cs="Menlo"/>
          <w:color w:val="CFBFAD"/>
          <w:sz w:val="27"/>
          <w:szCs w:val="27"/>
        </w:rPr>
        <w:br/>
      </w:r>
      <w:r w:rsidRPr="007B4620">
        <w:rPr>
          <w:rFonts w:ascii="Menlo" w:hAnsi="Menlo" w:cs="Menlo"/>
          <w:color w:val="FFFFFF"/>
          <w:sz w:val="27"/>
          <w:szCs w:val="27"/>
        </w:rPr>
        <w:t>##</w:t>
      </w:r>
      <w:r w:rsidRPr="007B4620">
        <w:rPr>
          <w:rFonts w:ascii="Menlo" w:hAnsi="Menlo" w:cs="Menlo"/>
          <w:color w:val="FFFFFF"/>
          <w:sz w:val="27"/>
          <w:szCs w:val="27"/>
        </w:rPr>
        <w:br/>
        <w:t># CAS Authentication Credentials</w:t>
      </w:r>
      <w:r w:rsidRPr="007B4620">
        <w:rPr>
          <w:rFonts w:ascii="Menlo" w:hAnsi="Menlo" w:cs="Menlo"/>
          <w:color w:val="FFFFFF"/>
          <w:sz w:val="27"/>
          <w:szCs w:val="27"/>
        </w:rPr>
        <w:br/>
        <w:t>#</w:t>
      </w:r>
      <w:r w:rsidRPr="007B4620">
        <w:rPr>
          <w:rFonts w:ascii="Menlo" w:hAnsi="Menlo" w:cs="Menlo"/>
          <w:color w:val="FFFFFF"/>
          <w:sz w:val="27"/>
          <w:szCs w:val="27"/>
        </w:rPr>
        <w:br/>
      </w:r>
      <w:r w:rsidRPr="007B4620">
        <w:rPr>
          <w:rFonts w:ascii="Menlo" w:hAnsi="Menlo" w:cs="Menlo"/>
          <w:color w:val="FF007F"/>
          <w:sz w:val="27"/>
          <w:szCs w:val="27"/>
        </w:rPr>
        <w:t>cas.authn.accept.users=</w:t>
      </w:r>
      <w:r w:rsidRPr="007B4620">
        <w:rPr>
          <w:rFonts w:ascii="Menlo" w:hAnsi="Menlo" w:cs="Menlo"/>
          <w:color w:val="ECE47E"/>
          <w:sz w:val="27"/>
          <w:szCs w:val="27"/>
        </w:rPr>
        <w:t>casuser::Mellon</w:t>
      </w:r>
    </w:p>
    <w:p w14:paraId="5D4303BC" w14:textId="77777777" w:rsidR="007B4620" w:rsidRPr="007B4620" w:rsidRDefault="007B4620" w:rsidP="007B4620"/>
    <w:p w14:paraId="37A6D85A" w14:textId="77777777" w:rsidR="00A24779" w:rsidRDefault="00A24779" w:rsidP="00A24779"/>
    <w:p w14:paraId="16C6CBB1" w14:textId="7F9FC892" w:rsidR="00A24779" w:rsidRDefault="00F07BF7" w:rsidP="000B7780">
      <w:pPr>
        <w:pStyle w:val="3"/>
      </w:pPr>
      <w:r w:rsidRPr="00F07BF7">
        <w:t>http://localhost:8444/cas/login</w:t>
      </w:r>
    </w:p>
    <w:p w14:paraId="4E97AA38" w14:textId="77777777" w:rsidR="000B7780" w:rsidRDefault="000B7780" w:rsidP="000B7780"/>
    <w:p w14:paraId="213F6C3D" w14:textId="2B996E0F" w:rsidR="00A67A93" w:rsidRDefault="00FA4BA5" w:rsidP="000B7780">
      <w:r w:rsidRPr="00FA4BA5">
        <w:rPr>
          <w:noProof/>
        </w:rPr>
        <w:drawing>
          <wp:inline distT="0" distB="0" distL="0" distR="0" wp14:anchorId="381FEE65" wp14:editId="3C097454">
            <wp:extent cx="16103600" cy="83439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070" w14:textId="77777777" w:rsidR="004E1965" w:rsidRDefault="004E1965" w:rsidP="000B7780"/>
    <w:p w14:paraId="65A3FA94" w14:textId="5A09C902" w:rsidR="004E1965" w:rsidRDefault="004E1965" w:rsidP="000B7780">
      <w:r w:rsidRPr="004E1965">
        <w:rPr>
          <w:noProof/>
        </w:rPr>
        <w:drawing>
          <wp:inline distT="0" distB="0" distL="0" distR="0" wp14:anchorId="44713FCC" wp14:editId="47A9486E">
            <wp:extent cx="14706600" cy="609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9D0B" w14:textId="77777777" w:rsidR="00B12CD0" w:rsidRDefault="00B12CD0" w:rsidP="000B7780"/>
    <w:p w14:paraId="23C09713" w14:textId="77777777" w:rsidR="00B12CD0" w:rsidRDefault="00B12CD0" w:rsidP="000B7780"/>
    <w:p w14:paraId="444C7D33" w14:textId="77777777" w:rsidR="004E1965" w:rsidRDefault="004E1965" w:rsidP="000B7780"/>
    <w:p w14:paraId="4C7DC31C" w14:textId="77777777" w:rsidR="004E1965" w:rsidRDefault="004E1965" w:rsidP="000B7780"/>
    <w:p w14:paraId="51C099F9" w14:textId="77777777" w:rsidR="00FA4BA5" w:rsidRDefault="00FA4BA5" w:rsidP="000B7780"/>
    <w:p w14:paraId="64DFCF07" w14:textId="77777777" w:rsidR="00FA4BA5" w:rsidRDefault="00FA4BA5" w:rsidP="000B7780"/>
    <w:p w14:paraId="79163D1F" w14:textId="77777777" w:rsidR="00FA4BA5" w:rsidRPr="000B7780" w:rsidRDefault="00FA4BA5" w:rsidP="000B7780"/>
    <w:p w14:paraId="6AF7A293" w14:textId="77777777" w:rsidR="00DD6200" w:rsidRPr="00DD6200" w:rsidRDefault="00DD6200" w:rsidP="00DD6200"/>
    <w:p w14:paraId="76366F6C" w14:textId="77777777" w:rsidR="00363B2B" w:rsidRDefault="00363B2B" w:rsidP="00363B2B"/>
    <w:p w14:paraId="215D825D" w14:textId="77777777" w:rsidR="00363B2B" w:rsidRPr="00363B2B" w:rsidRDefault="00363B2B" w:rsidP="00363B2B"/>
    <w:p w14:paraId="6F3E50D8" w14:textId="77777777" w:rsidR="00233AE3" w:rsidRPr="00D713CB" w:rsidRDefault="00233AE3" w:rsidP="00D713CB"/>
    <w:sectPr w:rsidR="00233AE3" w:rsidRPr="00D713C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CDE81E" w14:textId="77777777" w:rsidR="00E37198" w:rsidRDefault="00E37198" w:rsidP="00D80637">
      <w:pPr>
        <w:spacing w:after="0"/>
      </w:pPr>
      <w:r>
        <w:separator/>
      </w:r>
    </w:p>
  </w:endnote>
  <w:endnote w:type="continuationSeparator" w:id="0">
    <w:p w14:paraId="1751DFB2" w14:textId="77777777" w:rsidR="00E37198" w:rsidRDefault="00E37198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995126" w14:textId="77777777" w:rsidR="00E37198" w:rsidRDefault="00E37198" w:rsidP="00D80637">
      <w:pPr>
        <w:spacing w:after="0"/>
      </w:pPr>
      <w:r>
        <w:separator/>
      </w:r>
    </w:p>
  </w:footnote>
  <w:footnote w:type="continuationSeparator" w:id="0">
    <w:p w14:paraId="77E35AF6" w14:textId="77777777" w:rsidR="00E37198" w:rsidRDefault="00E37198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1998"/>
    <w:rsid w:val="000258B2"/>
    <w:rsid w:val="00037566"/>
    <w:rsid w:val="00040613"/>
    <w:rsid w:val="0004230B"/>
    <w:rsid w:val="00053FA2"/>
    <w:rsid w:val="00054DDD"/>
    <w:rsid w:val="00061E1B"/>
    <w:rsid w:val="00062DDC"/>
    <w:rsid w:val="00071667"/>
    <w:rsid w:val="000815C9"/>
    <w:rsid w:val="00092CFE"/>
    <w:rsid w:val="00097FC5"/>
    <w:rsid w:val="000B7780"/>
    <w:rsid w:val="000D59E1"/>
    <w:rsid w:val="0010242E"/>
    <w:rsid w:val="00102F87"/>
    <w:rsid w:val="00111979"/>
    <w:rsid w:val="001150FA"/>
    <w:rsid w:val="00123136"/>
    <w:rsid w:val="00161586"/>
    <w:rsid w:val="0016713A"/>
    <w:rsid w:val="00196694"/>
    <w:rsid w:val="001E3A3C"/>
    <w:rsid w:val="0020306F"/>
    <w:rsid w:val="002228C8"/>
    <w:rsid w:val="00233AE3"/>
    <w:rsid w:val="00252D03"/>
    <w:rsid w:val="0028538B"/>
    <w:rsid w:val="002938A0"/>
    <w:rsid w:val="002C2979"/>
    <w:rsid w:val="002D44F6"/>
    <w:rsid w:val="002E7CA7"/>
    <w:rsid w:val="00306679"/>
    <w:rsid w:val="00351BBA"/>
    <w:rsid w:val="00363B2B"/>
    <w:rsid w:val="00365A51"/>
    <w:rsid w:val="0036693D"/>
    <w:rsid w:val="0039653F"/>
    <w:rsid w:val="003A7E08"/>
    <w:rsid w:val="004302DD"/>
    <w:rsid w:val="00452222"/>
    <w:rsid w:val="00455E94"/>
    <w:rsid w:val="004628A2"/>
    <w:rsid w:val="00463A97"/>
    <w:rsid w:val="00473B7B"/>
    <w:rsid w:val="00492E8E"/>
    <w:rsid w:val="004A2D6D"/>
    <w:rsid w:val="004B01DE"/>
    <w:rsid w:val="004D5034"/>
    <w:rsid w:val="004E1965"/>
    <w:rsid w:val="00505000"/>
    <w:rsid w:val="00505260"/>
    <w:rsid w:val="00517601"/>
    <w:rsid w:val="005603FD"/>
    <w:rsid w:val="005629A4"/>
    <w:rsid w:val="00574CF9"/>
    <w:rsid w:val="00587579"/>
    <w:rsid w:val="005A2043"/>
    <w:rsid w:val="005A3FAA"/>
    <w:rsid w:val="005E34D3"/>
    <w:rsid w:val="005F0BAE"/>
    <w:rsid w:val="005F589F"/>
    <w:rsid w:val="00605B2D"/>
    <w:rsid w:val="00607BE1"/>
    <w:rsid w:val="0061721E"/>
    <w:rsid w:val="006269BD"/>
    <w:rsid w:val="006C0400"/>
    <w:rsid w:val="00701E94"/>
    <w:rsid w:val="00705E54"/>
    <w:rsid w:val="0072063E"/>
    <w:rsid w:val="00721CF4"/>
    <w:rsid w:val="00726E6F"/>
    <w:rsid w:val="0073104C"/>
    <w:rsid w:val="0076792F"/>
    <w:rsid w:val="007B4620"/>
    <w:rsid w:val="007C025F"/>
    <w:rsid w:val="007C10A9"/>
    <w:rsid w:val="007C7748"/>
    <w:rsid w:val="007E631A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E0E12"/>
    <w:rsid w:val="008E6794"/>
    <w:rsid w:val="008F1051"/>
    <w:rsid w:val="009070D2"/>
    <w:rsid w:val="00920C9B"/>
    <w:rsid w:val="009421B8"/>
    <w:rsid w:val="0095692C"/>
    <w:rsid w:val="009613D8"/>
    <w:rsid w:val="009B1A81"/>
    <w:rsid w:val="009B7DFF"/>
    <w:rsid w:val="009C5BD7"/>
    <w:rsid w:val="00A24779"/>
    <w:rsid w:val="00A44C20"/>
    <w:rsid w:val="00A45F7E"/>
    <w:rsid w:val="00A6013E"/>
    <w:rsid w:val="00A67A93"/>
    <w:rsid w:val="00A73D05"/>
    <w:rsid w:val="00A8151F"/>
    <w:rsid w:val="00A8526F"/>
    <w:rsid w:val="00A95F99"/>
    <w:rsid w:val="00AC61F0"/>
    <w:rsid w:val="00AF71F8"/>
    <w:rsid w:val="00B12CD0"/>
    <w:rsid w:val="00B715E1"/>
    <w:rsid w:val="00B75C36"/>
    <w:rsid w:val="00B8294A"/>
    <w:rsid w:val="00B875F5"/>
    <w:rsid w:val="00B9044D"/>
    <w:rsid w:val="00B951E3"/>
    <w:rsid w:val="00BE023A"/>
    <w:rsid w:val="00BE678E"/>
    <w:rsid w:val="00C15B3D"/>
    <w:rsid w:val="00C232D6"/>
    <w:rsid w:val="00C259C5"/>
    <w:rsid w:val="00C73158"/>
    <w:rsid w:val="00C84120"/>
    <w:rsid w:val="00C84714"/>
    <w:rsid w:val="00C95E95"/>
    <w:rsid w:val="00CC090F"/>
    <w:rsid w:val="00CD0657"/>
    <w:rsid w:val="00D214B0"/>
    <w:rsid w:val="00D52A5C"/>
    <w:rsid w:val="00D65827"/>
    <w:rsid w:val="00D713CB"/>
    <w:rsid w:val="00D76897"/>
    <w:rsid w:val="00D80637"/>
    <w:rsid w:val="00DB072E"/>
    <w:rsid w:val="00DB0C47"/>
    <w:rsid w:val="00DD6200"/>
    <w:rsid w:val="00DE1C89"/>
    <w:rsid w:val="00DF7EF7"/>
    <w:rsid w:val="00E05B3F"/>
    <w:rsid w:val="00E20B93"/>
    <w:rsid w:val="00E30E25"/>
    <w:rsid w:val="00E37198"/>
    <w:rsid w:val="00E37504"/>
    <w:rsid w:val="00E74878"/>
    <w:rsid w:val="00E944A1"/>
    <w:rsid w:val="00E96795"/>
    <w:rsid w:val="00EA74F4"/>
    <w:rsid w:val="00EC32F1"/>
    <w:rsid w:val="00EC391E"/>
    <w:rsid w:val="00EC39D3"/>
    <w:rsid w:val="00ED28E1"/>
    <w:rsid w:val="00F0370F"/>
    <w:rsid w:val="00F07731"/>
    <w:rsid w:val="00F07BF7"/>
    <w:rsid w:val="00F17296"/>
    <w:rsid w:val="00F3268F"/>
    <w:rsid w:val="00F33CF9"/>
    <w:rsid w:val="00F60665"/>
    <w:rsid w:val="00F663F7"/>
    <w:rsid w:val="00F875FE"/>
    <w:rsid w:val="00F95DC1"/>
    <w:rsid w:val="00F96E1A"/>
    <w:rsid w:val="00FA45B7"/>
    <w:rsid w:val="00FA4BA5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casinitializr.herokuapp.co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利用骨架创建cas服务器项目 maven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92</TotalTime>
  <Pages>1</Pages>
  <Words>1076</Words>
  <Characters>6136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178</cp:revision>
  <dcterms:created xsi:type="dcterms:W3CDTF">2017-11-29T16:40:00Z</dcterms:created>
  <dcterms:modified xsi:type="dcterms:W3CDTF">2018-03-10T06:39:00Z</dcterms:modified>
</cp:coreProperties>
</file>