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43B71B1C" w:rsidR="00DB0C47" w:rsidRDefault="00AF7F1F">
              <w:pPr>
                <w:pStyle w:val="Publishwithline"/>
              </w:pPr>
              <w:r w:rsidRPr="00AF7F1F">
                <w:rPr>
                  <w:rFonts w:hint="eastAsia"/>
                </w:rPr>
                <w:t xml:space="preserve">docker </w:t>
              </w:r>
              <w:r w:rsidRPr="00AF7F1F">
                <w:rPr>
                  <w:rFonts w:hint="eastAsia"/>
                </w:rPr>
                <w:t>安装并启动</w:t>
              </w:r>
              <w:r w:rsidRPr="00AF7F1F">
                <w:rPr>
                  <w:rFonts w:hint="eastAsia"/>
                </w:rPr>
                <w:t>graylog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BD2C9C" w:rsidP="005A3FAA">
          <w:pPr>
            <w:pStyle w:val="PadderBetweenControlandBody"/>
          </w:pPr>
        </w:p>
      </w:sdtContent>
    </w:sdt>
    <w:p w14:paraId="407E6204" w14:textId="49416F66" w:rsidR="003A7E08" w:rsidRDefault="00343473" w:rsidP="00574CF9">
      <w:pPr>
        <w:pStyle w:val="1"/>
      </w:pPr>
      <w:r>
        <w:rPr>
          <w:rFonts w:hint="eastAsia"/>
        </w:rPr>
        <w:t>前言我的是</w:t>
      </w:r>
      <w:r>
        <w:rPr>
          <w:rFonts w:hint="eastAsia"/>
        </w:rPr>
        <w:t>mac</w:t>
      </w:r>
      <w:r>
        <w:rPr>
          <w:rFonts w:hint="eastAsia"/>
        </w:rPr>
        <w:t>本安装的</w:t>
      </w:r>
    </w:p>
    <w:p w14:paraId="6E5B7F8F" w14:textId="77777777" w:rsidR="00343473" w:rsidRDefault="00343473" w:rsidP="00343473"/>
    <w:p w14:paraId="4739732E" w14:textId="1E80DC3A" w:rsidR="00343473" w:rsidRDefault="00E21727" w:rsidP="00E21727">
      <w:pPr>
        <w:pStyle w:val="2"/>
        <w:rPr>
          <w:rFonts w:ascii="Menlo" w:hAnsi="Menlo" w:cs="Menlo"/>
          <w:color w:val="00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3C9B">
        <w:rPr>
          <w:rFonts w:hint="eastAsia"/>
        </w:rPr>
        <w:t>创建目录</w:t>
      </w:r>
      <w:r w:rsidR="00333C9B">
        <w:rPr>
          <w:rFonts w:hint="eastAsia"/>
        </w:rPr>
        <w:t xml:space="preserve"> </w:t>
      </w:r>
      <w:r w:rsidR="00333C9B">
        <w:rPr>
          <w:rFonts w:ascii="Menlo" w:hAnsi="Menlo" w:cs="Menlo"/>
          <w:color w:val="000000"/>
        </w:rPr>
        <w:t>/usr/local/graylog</w:t>
      </w:r>
    </w:p>
    <w:p w14:paraId="508D4D40" w14:textId="77777777" w:rsidR="00333C9B" w:rsidRDefault="00333C9B" w:rsidP="00333C9B"/>
    <w:p w14:paraId="79B4EA83" w14:textId="698CC394" w:rsidR="006C0081" w:rsidRDefault="006C0081" w:rsidP="006C008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、新建文件</w:t>
      </w:r>
      <w:r>
        <w:rPr>
          <w:rFonts w:hint="eastAsia"/>
        </w:rPr>
        <w:t xml:space="preserve">   </w:t>
      </w:r>
      <w:r>
        <w:t>graylog.yml</w:t>
      </w:r>
    </w:p>
    <w:p w14:paraId="746F3528" w14:textId="06A84E1F" w:rsidR="00A62CDA" w:rsidRDefault="000A0C01" w:rsidP="006C0081">
      <w:pPr>
        <w:pStyle w:val="3"/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、命令</w:t>
      </w:r>
      <w:r>
        <w:rPr>
          <w:rFonts w:hint="eastAsia"/>
        </w:rPr>
        <w:t xml:space="preserve"> </w:t>
      </w:r>
      <w:r w:rsidR="006C0081">
        <w:t xml:space="preserve">healerjean$ </w:t>
      </w:r>
      <w:r w:rsidR="006C0081" w:rsidRPr="006C0081">
        <w:rPr>
          <w:color w:val="FF0000"/>
        </w:rPr>
        <w:t>sudo vim graylog.yml</w:t>
      </w:r>
    </w:p>
    <w:p w14:paraId="07E1709F" w14:textId="77777777" w:rsidR="00F12EBF" w:rsidRDefault="00F12EBF" w:rsidP="00F12EBF"/>
    <w:p w14:paraId="6EAA47DE" w14:textId="731FB690" w:rsidR="00F12EBF" w:rsidRDefault="00F12EBF" w:rsidP="000A0C0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、文件中写入</w:t>
      </w:r>
    </w:p>
    <w:p w14:paraId="22ABA973" w14:textId="77777777" w:rsidR="00F12EBF" w:rsidRDefault="00F12EBF" w:rsidP="00F12EBF"/>
    <w:p w14:paraId="66A2D32D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>version: '2'</w:t>
      </w:r>
    </w:p>
    <w:p w14:paraId="0F8C609C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>services:</w:t>
      </w:r>
    </w:p>
    <w:p w14:paraId="1762EC6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mongo:</w:t>
      </w:r>
    </w:p>
    <w:p w14:paraId="491514CC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"mongo:3"</w:t>
      </w:r>
    </w:p>
    <w:p w14:paraId="48CBB1F9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elasticsearch:</w:t>
      </w:r>
    </w:p>
    <w:p w14:paraId="49776B75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"elasticsearch:2"</w:t>
      </w:r>
    </w:p>
    <w:p w14:paraId="056244B8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command: "elasticsearch -Des.cluster.name='graylog'"</w:t>
      </w:r>
    </w:p>
    <w:p w14:paraId="25F2F8D3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graylog:</w:t>
      </w:r>
    </w:p>
    <w:p w14:paraId="7540700B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image: graylog2/server:2.2.1-1</w:t>
      </w:r>
    </w:p>
    <w:p w14:paraId="44175B72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environment:</w:t>
      </w:r>
    </w:p>
    <w:p w14:paraId="4F1BEB39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GRAYLOG_PASSWORD_SECRET: somepasswordpepper</w:t>
      </w:r>
    </w:p>
    <w:p w14:paraId="7D1BB621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GRAYLOG_ROOT_PASSWORD_SHA2: 8c6976e5b5410415bde908bd4dee15dfb167a9c873fc4bb8a81f6f2ab448a918</w:t>
      </w:r>
    </w:p>
    <w:p w14:paraId="2B271AA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GRAYLOG_WEB_ENDPOINT_URI: http://127.0.0.1:9000/api</w:t>
      </w:r>
    </w:p>
    <w:p w14:paraId="16376772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depends_on:</w:t>
      </w:r>
    </w:p>
    <w:p w14:paraId="668838E8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mongo</w:t>
      </w:r>
    </w:p>
    <w:p w14:paraId="12FC1AD7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elasticsearch</w:t>
      </w:r>
    </w:p>
    <w:p w14:paraId="6C9E5590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ports:</w:t>
      </w:r>
    </w:p>
    <w:p w14:paraId="11455CA4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"9000:9000"</w:t>
      </w:r>
    </w:p>
    <w:p w14:paraId="2CFFC5A3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"12201:12201"</w:t>
      </w:r>
    </w:p>
    <w:p w14:paraId="6B4DD1AF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 w:hint="eastAsia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"12202:12202"</w:t>
      </w:r>
    </w:p>
    <w:p w14:paraId="23720DC1" w14:textId="77777777" w:rsidR="00762701" w:rsidRPr="00762701" w:rsidRDefault="00762701" w:rsidP="007627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24"/>
        </w:rPr>
      </w:pPr>
      <w:r w:rsidRPr="00762701">
        <w:rPr>
          <w:rFonts w:ascii="Menlo" w:hAnsi="Menlo" w:cs="Menlo"/>
          <w:color w:val="000000"/>
          <w:sz w:val="24"/>
        </w:rPr>
        <w:t xml:space="preserve">      - "514:514"</w:t>
      </w:r>
    </w:p>
    <w:p w14:paraId="65C9D7DB" w14:textId="69865D3B" w:rsidR="000A0C01" w:rsidRPr="00762701" w:rsidRDefault="00762701" w:rsidP="00762701">
      <w:pPr>
        <w:rPr>
          <w:rFonts w:ascii="Menlo" w:hAnsi="Menlo" w:cs="Menlo"/>
          <w:color w:val="000000"/>
          <w:sz w:val="32"/>
        </w:rPr>
      </w:pPr>
      <w:r w:rsidRPr="00762701">
        <w:rPr>
          <w:rFonts w:ascii="Menlo" w:hAnsi="Menlo" w:cs="Menlo"/>
          <w:color w:val="4A00FF"/>
          <w:sz w:val="24"/>
        </w:rPr>
        <w:t xml:space="preserve">~                 </w:t>
      </w:r>
    </w:p>
    <w:p w14:paraId="01C9B93B" w14:textId="38607C51" w:rsidR="000A0C01" w:rsidRPr="00137C8B" w:rsidRDefault="00DF4979" w:rsidP="00137C8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、启动</w:t>
      </w:r>
      <w:r w:rsidR="00487C9F">
        <w:rPr>
          <w:rFonts w:hint="eastAsia"/>
        </w:rPr>
        <w:t>(</w:t>
      </w:r>
      <w:r w:rsidR="00487C9F" w:rsidRPr="00137C8B">
        <w:rPr>
          <w:rFonts w:hint="eastAsia"/>
          <w:color w:val="FF0000"/>
          <w:highlight w:val="yellow"/>
        </w:rPr>
        <w:t>使用</w:t>
      </w:r>
      <w:r w:rsidR="00487C9F" w:rsidRPr="00137C8B">
        <w:rPr>
          <w:rFonts w:hint="eastAsia"/>
          <w:color w:val="FF0000"/>
          <w:highlight w:val="yellow"/>
        </w:rPr>
        <w:t>docker compose</w:t>
      </w:r>
      <w:r w:rsidR="00487C9F" w:rsidRPr="00137C8B">
        <w:rPr>
          <w:rFonts w:hint="eastAsia"/>
          <w:color w:val="FF0000"/>
          <w:highlight w:val="yellow"/>
        </w:rPr>
        <w:t>部署服务</w:t>
      </w:r>
      <w:r w:rsidR="00487C9F">
        <w:rPr>
          <w:rFonts w:hint="eastAsia"/>
        </w:rPr>
        <w:t>)</w:t>
      </w:r>
    </w:p>
    <w:p w14:paraId="330853E1" w14:textId="77777777" w:rsidR="00DF4979" w:rsidRDefault="00DF4979" w:rsidP="00DF4979"/>
    <w:p w14:paraId="6186B3B5" w14:textId="796BDA2E" w:rsidR="00DF4979" w:rsidRDefault="00DF4979" w:rsidP="00DF4979">
      <w:pPr>
        <w:pStyle w:val="3"/>
        <w:rPr>
          <w:rFonts w:hint="eastAsia"/>
          <w:color w:val="FF0000"/>
        </w:rPr>
      </w:pPr>
      <w:r>
        <w:t xml:space="preserve">healerjean$ </w:t>
      </w:r>
      <w:r w:rsidRPr="00DF4979">
        <w:rPr>
          <w:color w:val="FF0000"/>
          <w:highlight w:val="green"/>
        </w:rPr>
        <w:t>sudo docker-compose -f graylog.yml up -d</w:t>
      </w:r>
    </w:p>
    <w:p w14:paraId="059C976A" w14:textId="77777777" w:rsidR="001E479D" w:rsidRDefault="001E479D" w:rsidP="001E479D">
      <w:pPr>
        <w:rPr>
          <w:rFonts w:hint="eastAsia"/>
        </w:rPr>
      </w:pPr>
    </w:p>
    <w:p w14:paraId="63696B23" w14:textId="77777777" w:rsidR="001E479D" w:rsidRDefault="001E479D" w:rsidP="001E479D">
      <w:pPr>
        <w:rPr>
          <w:rFonts w:hint="eastAsia"/>
        </w:rPr>
      </w:pPr>
    </w:p>
    <w:p w14:paraId="5E400F4E" w14:textId="356EF814" w:rsidR="001E479D" w:rsidRDefault="000B102D" w:rsidP="001E479D">
      <w:pPr>
        <w:rPr>
          <w:rFonts w:ascii="Menlo" w:hAnsi="Menlo" w:cs="Menlo" w:hint="eastAsia"/>
          <w:color w:val="000000"/>
        </w:rPr>
      </w:pPr>
      <w:r w:rsidRPr="00B93B6F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或者文件名为</w:t>
      </w:r>
      <w:r w:rsidR="00053516">
        <w:rPr>
          <w:rFonts w:ascii="Menlo" w:hAnsi="Menlo" w:cs="Menlo"/>
          <w:color w:val="000000"/>
        </w:rPr>
        <w:t>docker-compose.yml</w:t>
      </w:r>
      <w:r w:rsidR="00053516">
        <w:rPr>
          <w:rFonts w:ascii="Menlo" w:hAnsi="Menlo" w:cs="Menlo" w:hint="eastAsia"/>
          <w:color w:val="000000"/>
        </w:rPr>
        <w:t xml:space="preserve"> </w:t>
      </w:r>
    </w:p>
    <w:p w14:paraId="79044F9B" w14:textId="47172105" w:rsidR="00053516" w:rsidRPr="00F21BA1" w:rsidRDefault="00F21BA1" w:rsidP="001E479D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</w:pPr>
      <w:r w:rsidRPr="00F21BA1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直接输入命令</w:t>
      </w:r>
      <w:r w:rsidRPr="00F21BA1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 xml:space="preserve"> </w:t>
      </w:r>
      <w:r w:rsidRPr="00F21BA1">
        <w:rPr>
          <w:rFonts w:asciiTheme="majorHAnsi" w:eastAsia="微软雅黑" w:hAnsiTheme="majorHAnsi" w:cstheme="majorBidi"/>
          <w:b/>
          <w:bCs/>
          <w:color w:val="17365D" w:themeColor="text2" w:themeShade="BF"/>
          <w:sz w:val="36"/>
          <w:szCs w:val="28"/>
        </w:rPr>
        <w:t>docker-compose up -d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 xml:space="preserve">  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（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d</w:t>
      </w:r>
      <w:r w:rsidR="00E9639A"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  <w:t>后台运行）</w:t>
      </w:r>
    </w:p>
    <w:p w14:paraId="7D2FDA06" w14:textId="77777777" w:rsidR="00053516" w:rsidRPr="00B93B6F" w:rsidRDefault="00053516" w:rsidP="001E479D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36"/>
          <w:szCs w:val="28"/>
        </w:rPr>
      </w:pPr>
    </w:p>
    <w:p w14:paraId="399E1950" w14:textId="77777777" w:rsidR="00DF4979" w:rsidRDefault="00DF4979" w:rsidP="00DF4979"/>
    <w:p w14:paraId="4C6CE6A1" w14:textId="65F36BCC" w:rsidR="00DF4979" w:rsidRPr="00DF4979" w:rsidRDefault="00DF4979" w:rsidP="00DF497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、浏览器中访问</w:t>
      </w:r>
      <w:r>
        <w:rPr>
          <w:rFonts w:hint="eastAsia"/>
        </w:rPr>
        <w:t xml:space="preserve"> </w:t>
      </w:r>
      <w:hyperlink r:id="rId8" w:history="1">
        <w:r w:rsidR="00705C7B" w:rsidRPr="00A01636">
          <w:rPr>
            <w:rStyle w:val="ab"/>
          </w:rPr>
          <w:t>http://localhost:9000/</w:t>
        </w:r>
      </w:hyperlink>
      <w:r w:rsidR="00705C7B">
        <w:rPr>
          <w:rFonts w:hint="eastAsia"/>
        </w:rPr>
        <w:t xml:space="preserve"> </w:t>
      </w:r>
      <w:r>
        <w:rPr>
          <w:rFonts w:hint="eastAsia"/>
        </w:rPr>
        <w:t>（</w:t>
      </w:r>
      <w:r w:rsidR="005A435C">
        <w:rPr>
          <w:rFonts w:hint="eastAsia"/>
        </w:rPr>
        <w:t>admin/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14:paraId="3186F638" w14:textId="77777777" w:rsidR="00DF4979" w:rsidRDefault="00DF4979" w:rsidP="00DF4979"/>
    <w:p w14:paraId="229C2BF2" w14:textId="1A38A04D" w:rsidR="00DF4979" w:rsidRDefault="00705C7B" w:rsidP="00DF4979">
      <w:r w:rsidRPr="00705C7B">
        <w:rPr>
          <w:noProof/>
        </w:rPr>
        <w:drawing>
          <wp:inline distT="0" distB="0" distL="0" distR="0" wp14:anchorId="096A6F96" wp14:editId="0FAF7609">
            <wp:extent cx="20117435" cy="5278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34D1" w14:textId="7112A697" w:rsidR="00E42108" w:rsidRDefault="00105B39" w:rsidP="00105B39">
      <w:pPr>
        <w:pStyle w:val="2"/>
        <w:rPr>
          <w:rFonts w:hint="eastAsia"/>
        </w:rPr>
      </w:pPr>
      <w:r>
        <w:t>5</w:t>
      </w:r>
      <w:r>
        <w:t>、</w:t>
      </w:r>
      <w:r>
        <w:rPr>
          <w:rFonts w:hint="eastAsia"/>
        </w:rPr>
        <w:t>观察镜像</w:t>
      </w:r>
    </w:p>
    <w:p w14:paraId="738DD548" w14:textId="233C10B0" w:rsidR="00105B39" w:rsidRPr="00105B39" w:rsidRDefault="00105B39" w:rsidP="00105B39">
      <w:pPr>
        <w:rPr>
          <w:rFonts w:hint="eastAsia"/>
        </w:rPr>
      </w:pPr>
      <w:r w:rsidRPr="00E87E33">
        <w:rPr>
          <w:noProof/>
        </w:rPr>
        <w:drawing>
          <wp:inline distT="0" distB="0" distL="0" distR="0" wp14:anchorId="5258E835" wp14:editId="37D122E7">
            <wp:extent cx="17233900" cy="1841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8FA8" w14:textId="77777777" w:rsidR="009679D7" w:rsidRDefault="009679D7" w:rsidP="009679D7">
      <w:pPr>
        <w:rPr>
          <w:rFonts w:hint="eastAsia"/>
        </w:rPr>
      </w:pPr>
    </w:p>
    <w:p w14:paraId="2C27C9EB" w14:textId="1F0689A6" w:rsidR="009679D7" w:rsidRDefault="00105B39" w:rsidP="00105B39">
      <w:pPr>
        <w:pStyle w:val="2"/>
        <w:rPr>
          <w:rFonts w:hint="eastAsia"/>
        </w:rPr>
      </w:pPr>
      <w:r>
        <w:rPr>
          <w:rFonts w:hint="eastAsia"/>
        </w:rPr>
        <w:t>6</w:t>
      </w:r>
      <w:r w:rsidR="009679D7">
        <w:rPr>
          <w:rFonts w:hint="eastAsia"/>
        </w:rPr>
        <w:t>、测试</w:t>
      </w:r>
      <w:r w:rsidR="009679D7">
        <w:rPr>
          <w:rFonts w:hint="eastAsia"/>
        </w:rPr>
        <w:t xml:space="preserve"> http</w:t>
      </w:r>
      <w:r w:rsidR="008E1137">
        <w:rPr>
          <w:rFonts w:hint="eastAsia"/>
        </w:rPr>
        <w:t xml:space="preserve"> upd</w:t>
      </w:r>
    </w:p>
    <w:p w14:paraId="11389F2F" w14:textId="77777777" w:rsidR="008E1137" w:rsidRDefault="008E1137" w:rsidP="008E1137">
      <w:pPr>
        <w:rPr>
          <w:rFonts w:hint="eastAsia"/>
        </w:rPr>
      </w:pPr>
    </w:p>
    <w:p w14:paraId="2AEADF82" w14:textId="77777777" w:rsidR="00E02504" w:rsidRPr="00E02504" w:rsidRDefault="009F5890" w:rsidP="00E02504">
      <w:pPr>
        <w:pStyle w:val="3"/>
        <w:rPr>
          <w:rFonts w:ascii="Helvetica" w:eastAsia="Times New Roman" w:hAnsi="Helvetica"/>
          <w:color w:val="FF0000"/>
          <w:sz w:val="72"/>
          <w:szCs w:val="32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E3DFE">
        <w:rPr>
          <w:rFonts w:hint="eastAsia"/>
        </w:rPr>
        <w:t>新建</w:t>
      </w:r>
      <w:r w:rsidR="00DE3DFE">
        <w:rPr>
          <w:rFonts w:hint="eastAsia"/>
        </w:rPr>
        <w:t>input</w:t>
      </w:r>
      <w:r w:rsidR="00E02504">
        <w:rPr>
          <w:rFonts w:hint="eastAsia"/>
        </w:rPr>
        <w:t xml:space="preserve"> </w:t>
      </w:r>
      <w:r w:rsidR="00E02504" w:rsidRPr="00E02504">
        <w:rPr>
          <w:rFonts w:ascii="Helvetica" w:eastAsia="Times New Roman" w:hAnsi="Helvetica"/>
          <w:color w:val="FF0000"/>
          <w:sz w:val="40"/>
          <w:szCs w:val="20"/>
          <w:highlight w:val="yellow"/>
        </w:rPr>
        <w:t>GELF HTTP</w:t>
      </w:r>
    </w:p>
    <w:p w14:paraId="75AC6B43" w14:textId="34525277" w:rsidR="00DE3DFE" w:rsidRDefault="00DE3DFE" w:rsidP="00853400">
      <w:pPr>
        <w:rPr>
          <w:rFonts w:hint="eastAsia"/>
        </w:rPr>
      </w:pPr>
    </w:p>
    <w:p w14:paraId="4DA6EE4B" w14:textId="77777777" w:rsidR="009F5890" w:rsidRDefault="009F5890" w:rsidP="009F5890">
      <w:pPr>
        <w:rPr>
          <w:rFonts w:hint="eastAsia"/>
        </w:rPr>
      </w:pPr>
    </w:p>
    <w:p w14:paraId="18108465" w14:textId="4CB3E5AA" w:rsidR="009F5890" w:rsidRPr="009F5890" w:rsidRDefault="009F5890" w:rsidP="009F5890">
      <w:pPr>
        <w:rPr>
          <w:rFonts w:hint="eastAsia"/>
        </w:rPr>
      </w:pPr>
      <w:r w:rsidRPr="00DE3DFE">
        <w:drawing>
          <wp:inline distT="0" distB="0" distL="0" distR="0" wp14:anchorId="2C7E95D5" wp14:editId="0F46D583">
            <wp:extent cx="7810500" cy="10553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105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75" w14:textId="77777777" w:rsidR="009679D7" w:rsidRDefault="009679D7" w:rsidP="009679D7">
      <w:pPr>
        <w:rPr>
          <w:rFonts w:hint="eastAsia"/>
        </w:rPr>
      </w:pPr>
    </w:p>
    <w:p w14:paraId="0F8D5778" w14:textId="0BC35DD8" w:rsidR="00E02504" w:rsidRDefault="00E02504" w:rsidP="00F27A4B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、终端中可以输入下面的进行测试</w:t>
      </w:r>
    </w:p>
    <w:p w14:paraId="3C6156E2" w14:textId="77777777" w:rsidR="00E02504" w:rsidRDefault="00E02504" w:rsidP="009679D7">
      <w:pPr>
        <w:rPr>
          <w:rFonts w:hint="eastAsia"/>
        </w:rPr>
      </w:pPr>
    </w:p>
    <w:p w14:paraId="27CBC0F1" w14:textId="06A75805" w:rsidR="00EE6AE6" w:rsidRPr="00BF0F75" w:rsidRDefault="00EE6AE6" w:rsidP="00F27A4B">
      <w:pPr>
        <w:pStyle w:val="4"/>
        <w:rPr>
          <w:rFonts w:ascii="Times New Roman" w:hAnsi="Times New Roman"/>
          <w:sz w:val="52"/>
          <w:szCs w:val="24"/>
        </w:rPr>
      </w:pPr>
      <w:r w:rsidRPr="00BF0F75">
        <w:rPr>
          <w:sz w:val="40"/>
          <w:shd w:val="clear" w:color="auto" w:fill="F9F2F4"/>
        </w:rPr>
        <w:t>curl -XPOST http://localhost:12201/gelf -p0 -d '{"</w:t>
      </w:r>
      <w:r w:rsidRPr="00494253">
        <w:rPr>
          <w:color w:val="FF0000"/>
          <w:sz w:val="40"/>
          <w:highlight w:val="yellow"/>
          <w:shd w:val="clear" w:color="auto" w:fill="F9F2F4"/>
        </w:rPr>
        <w:t>message</w:t>
      </w:r>
      <w:r w:rsidRPr="00BF0F75">
        <w:rPr>
          <w:sz w:val="40"/>
          <w:shd w:val="clear" w:color="auto" w:fill="F9F2F4"/>
        </w:rPr>
        <w:t>":"</w:t>
      </w:r>
      <w:r w:rsidR="00477C04">
        <w:rPr>
          <w:rFonts w:hint="eastAsia"/>
          <w:sz w:val="40"/>
          <w:shd w:val="clear" w:color="auto" w:fill="F9F2F4"/>
        </w:rPr>
        <w:t>hello</w:t>
      </w:r>
      <w:r w:rsidRPr="00BF0F75">
        <w:rPr>
          <w:rFonts w:ascii="SimSun" w:eastAsia="SimSun" w:hAnsi="SimSun" w:cs="SimSun"/>
          <w:sz w:val="40"/>
          <w:shd w:val="clear" w:color="auto" w:fill="F9F2F4"/>
        </w:rPr>
        <w:t>这是一条消息</w:t>
      </w:r>
      <w:r w:rsidRPr="00BF0F75">
        <w:rPr>
          <w:sz w:val="40"/>
          <w:shd w:val="clear" w:color="auto" w:fill="F9F2F4"/>
        </w:rPr>
        <w:t>", "</w:t>
      </w:r>
      <w:r w:rsidRPr="00494253">
        <w:rPr>
          <w:color w:val="FF0000"/>
          <w:sz w:val="40"/>
          <w:highlight w:val="yellow"/>
          <w:shd w:val="clear" w:color="auto" w:fill="F9F2F4"/>
        </w:rPr>
        <w:t>host</w:t>
      </w:r>
      <w:r w:rsidRPr="00BF0F75">
        <w:rPr>
          <w:sz w:val="40"/>
          <w:shd w:val="clear" w:color="auto" w:fill="F9F2F4"/>
        </w:rPr>
        <w:t>":"</w:t>
      </w:r>
      <w:r w:rsidR="00AF2957">
        <w:rPr>
          <w:rFonts w:hint="eastAsia"/>
          <w:sz w:val="40"/>
          <w:shd w:val="clear" w:color="auto" w:fill="F9F2F4"/>
        </w:rPr>
        <w:t>127.0.0.1</w:t>
      </w:r>
      <w:r w:rsidRPr="00BF0F75">
        <w:rPr>
          <w:sz w:val="40"/>
          <w:shd w:val="clear" w:color="auto" w:fill="F9F2F4"/>
        </w:rPr>
        <w:t>", "</w:t>
      </w:r>
      <w:r w:rsidRPr="00494253">
        <w:rPr>
          <w:color w:val="FF0000"/>
          <w:sz w:val="40"/>
          <w:highlight w:val="yellow"/>
          <w:shd w:val="clear" w:color="auto" w:fill="F9F2F4"/>
        </w:rPr>
        <w:t>facility</w:t>
      </w:r>
      <w:r w:rsidRPr="00BF0F75">
        <w:rPr>
          <w:sz w:val="40"/>
          <w:shd w:val="clear" w:color="auto" w:fill="F9F2F4"/>
        </w:rPr>
        <w:t>":"test", "</w:t>
      </w:r>
      <w:r w:rsidRPr="00494253">
        <w:rPr>
          <w:color w:val="FF0000"/>
          <w:sz w:val="40"/>
          <w:highlight w:val="yellow"/>
          <w:shd w:val="clear" w:color="auto" w:fill="F9F2F4"/>
        </w:rPr>
        <w:t>topic</w:t>
      </w:r>
      <w:r w:rsidRPr="00BF0F75">
        <w:rPr>
          <w:sz w:val="40"/>
          <w:shd w:val="clear" w:color="auto" w:fill="F9F2F4"/>
        </w:rPr>
        <w:t>": "meme"}'</w:t>
      </w:r>
    </w:p>
    <w:p w14:paraId="37CF53B9" w14:textId="77777777" w:rsidR="00EE6AE6" w:rsidRDefault="00EE6AE6" w:rsidP="009679D7">
      <w:pPr>
        <w:rPr>
          <w:rFonts w:hint="eastAsia"/>
        </w:rPr>
      </w:pPr>
    </w:p>
    <w:p w14:paraId="68723C82" w14:textId="77777777" w:rsidR="00E33195" w:rsidRDefault="00E33195" w:rsidP="009679D7">
      <w:pPr>
        <w:rPr>
          <w:rFonts w:hint="eastAsia"/>
        </w:rPr>
      </w:pPr>
    </w:p>
    <w:p w14:paraId="4087EF67" w14:textId="5EB95EC7" w:rsidR="00DE3DFE" w:rsidRDefault="00853400" w:rsidP="00853400">
      <w:pPr>
        <w:pStyle w:val="4"/>
        <w:rPr>
          <w:rFonts w:hint="eastAsia"/>
        </w:rPr>
      </w:pPr>
      <w:r>
        <w:rPr>
          <w:rFonts w:hint="eastAsia"/>
        </w:rPr>
        <w:t>开始查看</w:t>
      </w:r>
    </w:p>
    <w:p w14:paraId="0875D210" w14:textId="77777777" w:rsidR="00853400" w:rsidRDefault="00853400" w:rsidP="009679D7">
      <w:pPr>
        <w:rPr>
          <w:rFonts w:hint="eastAsia"/>
        </w:rPr>
      </w:pPr>
    </w:p>
    <w:p w14:paraId="2B085428" w14:textId="22B54B38" w:rsidR="00853400" w:rsidRDefault="00853400" w:rsidP="009679D7">
      <w:pPr>
        <w:rPr>
          <w:rFonts w:hint="eastAsia"/>
        </w:rPr>
      </w:pPr>
      <w:r w:rsidRPr="00853400">
        <w:drawing>
          <wp:inline distT="0" distB="0" distL="0" distR="0" wp14:anchorId="20136150" wp14:editId="2288F5DB">
            <wp:extent cx="718820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596A" w14:textId="77777777" w:rsidR="00DE3DFE" w:rsidRDefault="00DE3DFE" w:rsidP="009679D7">
      <w:pPr>
        <w:rPr>
          <w:rFonts w:hint="eastAsia"/>
        </w:rPr>
      </w:pPr>
    </w:p>
    <w:p w14:paraId="7B4CAA72" w14:textId="77777777" w:rsidR="00853400" w:rsidRDefault="00853400" w:rsidP="009679D7">
      <w:pPr>
        <w:rPr>
          <w:rFonts w:hint="eastAsia"/>
        </w:rPr>
      </w:pPr>
    </w:p>
    <w:p w14:paraId="4733DA17" w14:textId="1B910514" w:rsidR="00853400" w:rsidRDefault="00494253" w:rsidP="009679D7">
      <w:pPr>
        <w:rPr>
          <w:rFonts w:hint="eastAsia"/>
        </w:rPr>
      </w:pPr>
      <w:r w:rsidRPr="00494253">
        <w:drawing>
          <wp:inline distT="0" distB="0" distL="0" distR="0" wp14:anchorId="257C816C" wp14:editId="347DC5B5">
            <wp:extent cx="9525000" cy="62611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A9D" w14:textId="77777777" w:rsidR="00DE3DFE" w:rsidRDefault="00DE3DFE" w:rsidP="009679D7">
      <w:pPr>
        <w:rPr>
          <w:rFonts w:hint="eastAsia"/>
        </w:rPr>
      </w:pPr>
    </w:p>
    <w:p w14:paraId="018839DF" w14:textId="77777777" w:rsidR="00E33195" w:rsidRPr="009679D7" w:rsidRDefault="00E33195" w:rsidP="009679D7">
      <w:pPr>
        <w:rPr>
          <w:rFonts w:hint="eastAsia"/>
        </w:rPr>
      </w:pPr>
    </w:p>
    <w:p w14:paraId="2BD71443" w14:textId="3A7563CD" w:rsidR="00E42108" w:rsidRDefault="00E42108" w:rsidP="00E42108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springBoot</w:t>
      </w:r>
      <w:r>
        <w:rPr>
          <w:rFonts w:hint="eastAsia"/>
        </w:rPr>
        <w:t>集成</w:t>
      </w:r>
    </w:p>
    <w:p w14:paraId="7295CFDE" w14:textId="77777777" w:rsidR="00BF2E1C" w:rsidRDefault="00BF2E1C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37FED744" w14:textId="3E6FBBD5" w:rsidR="00551CE8" w:rsidRDefault="00551CE8" w:rsidP="00551CE8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、对应日志内容</w:t>
      </w:r>
      <w:r w:rsidR="00134912">
        <w:rPr>
          <w:rFonts w:hint="eastAsia"/>
        </w:rPr>
        <w:t>，不过别忘记打日志哟</w:t>
      </w:r>
      <w:bookmarkStart w:id="0" w:name="_GoBack"/>
      <w:bookmarkEnd w:id="0"/>
    </w:p>
    <w:p w14:paraId="614A08A0" w14:textId="77777777" w:rsidR="00551CE8" w:rsidRPr="00551CE8" w:rsidRDefault="00551CE8" w:rsidP="00551CE8">
      <w:pPr>
        <w:rPr>
          <w:rFonts w:hint="eastAsia"/>
        </w:rPr>
      </w:pPr>
    </w:p>
    <w:p w14:paraId="6DC559DD" w14:textId="0C198C38" w:rsidR="001C3C8C" w:rsidRPr="001C3C8C" w:rsidRDefault="001C3C8C" w:rsidP="001C3C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1C3C8C">
        <w:rPr>
          <w:rFonts w:ascii="Menlo" w:hAnsi="Menlo" w:cs="Menlo"/>
          <w:i/>
          <w:iCs/>
          <w:color w:val="CFBFAD"/>
          <w:sz w:val="32"/>
          <w:szCs w:val="27"/>
        </w:rPr>
        <w:t>&lt;?</w:t>
      </w:r>
      <w:r w:rsidRPr="001C3C8C">
        <w:rPr>
          <w:rFonts w:ascii="Menlo" w:hAnsi="Menlo" w:cs="Menlo"/>
          <w:color w:val="BFA4A4"/>
          <w:sz w:val="32"/>
          <w:szCs w:val="27"/>
        </w:rPr>
        <w:t>xml version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="1.0" </w:t>
      </w:r>
      <w:r w:rsidRPr="001C3C8C">
        <w:rPr>
          <w:rFonts w:ascii="Menlo" w:hAnsi="Menlo" w:cs="Menlo"/>
          <w:color w:val="BFA4A4"/>
          <w:sz w:val="32"/>
          <w:szCs w:val="27"/>
        </w:rPr>
        <w:t>encoding</w:t>
      </w:r>
      <w:r w:rsidRPr="001C3C8C">
        <w:rPr>
          <w:rFonts w:ascii="Menlo" w:hAnsi="Menlo" w:cs="Menlo"/>
          <w:color w:val="ECE47E"/>
          <w:sz w:val="32"/>
          <w:szCs w:val="27"/>
        </w:rPr>
        <w:t>="UTF-8"</w:t>
      </w:r>
      <w:r w:rsidRPr="001C3C8C">
        <w:rPr>
          <w:rFonts w:ascii="Menlo" w:hAnsi="Menlo" w:cs="Menlo"/>
          <w:i/>
          <w:iCs/>
          <w:color w:val="CFBFAD"/>
          <w:sz w:val="32"/>
          <w:szCs w:val="27"/>
        </w:rPr>
        <w:t>?&gt;</w:t>
      </w:r>
      <w:r w:rsidRPr="001C3C8C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configuration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 </w:t>
      </w:r>
      <w:r w:rsidRPr="001C3C8C">
        <w:rPr>
          <w:rFonts w:ascii="Menlo" w:hAnsi="Menlo" w:cs="Menlo"/>
          <w:color w:val="BFA4A4"/>
          <w:sz w:val="32"/>
          <w:szCs w:val="27"/>
        </w:rPr>
        <w:t>name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="STDOUT" </w:t>
      </w:r>
      <w:r w:rsidRPr="001C3C8C">
        <w:rPr>
          <w:rFonts w:ascii="Menlo" w:hAnsi="Menlo" w:cs="Menlo"/>
          <w:color w:val="BFA4A4"/>
          <w:sz w:val="32"/>
          <w:szCs w:val="27"/>
        </w:rPr>
        <w:t>class</w:t>
      </w:r>
      <w:r w:rsidRPr="001C3C8C">
        <w:rPr>
          <w:rFonts w:ascii="Menlo" w:hAnsi="Menlo" w:cs="Menlo"/>
          <w:color w:val="ECE47E"/>
          <w:sz w:val="32"/>
          <w:szCs w:val="27"/>
        </w:rPr>
        <w:t>="ch.qos.logback.core.ConsoleAppender"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encoder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Pr="001C3C8C">
        <w:rPr>
          <w:rFonts w:ascii="Menlo" w:hAnsi="Menlo" w:cs="Menlo"/>
          <w:color w:val="FF007F"/>
          <w:sz w:val="32"/>
          <w:szCs w:val="27"/>
        </w:rPr>
        <w:t>pattern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%d{HH:mm:ss.SSS} %-5level %logger{36} - %msg%n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pattern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Pr="001C3C8C">
        <w:rPr>
          <w:rFonts w:ascii="Menlo" w:hAnsi="Menlo" w:cs="Menlo"/>
          <w:color w:val="FF007F"/>
          <w:sz w:val="32"/>
          <w:szCs w:val="27"/>
        </w:rPr>
        <w:t>encoder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1C3C8C">
        <w:rPr>
          <w:rFonts w:ascii="Menlo" w:hAnsi="Menlo" w:cs="Menlo"/>
          <w:color w:val="FF007F"/>
          <w:sz w:val="32"/>
          <w:szCs w:val="27"/>
        </w:rPr>
        <w:t>appender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 </w:t>
      </w:r>
      <w:r w:rsidRPr="001C3C8C">
        <w:rPr>
          <w:rFonts w:ascii="Menlo" w:hAnsi="Menlo" w:cs="Menlo"/>
          <w:color w:val="BFA4A4"/>
          <w:sz w:val="32"/>
          <w:szCs w:val="27"/>
        </w:rPr>
        <w:t>name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="logging" </w:t>
      </w:r>
      <w:r w:rsidRPr="001C3C8C">
        <w:rPr>
          <w:rFonts w:ascii="Menlo" w:hAnsi="Menlo" w:cs="Menlo"/>
          <w:color w:val="BFA4A4"/>
          <w:sz w:val="32"/>
          <w:szCs w:val="27"/>
        </w:rPr>
        <w:t>class</w:t>
      </w:r>
      <w:r w:rsidRPr="001C3C8C">
        <w:rPr>
          <w:rFonts w:ascii="Menlo" w:hAnsi="Menlo" w:cs="Menlo"/>
          <w:color w:val="ECE47E"/>
          <w:sz w:val="32"/>
          <w:szCs w:val="27"/>
        </w:rPr>
        <w:t>="com.github.pukkaone.gelf.logback.GelfAppender"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graylogHost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="007A10B9" w:rsidRPr="007840B1">
        <w:rPr>
          <w:rFonts w:ascii="Menlo" w:hAnsi="Menlo" w:cs="Menlo" w:hint="eastAsia"/>
          <w:color w:val="CFBFAD"/>
          <w:sz w:val="32"/>
          <w:szCs w:val="27"/>
        </w:rPr>
        <w:t>127.0.0.1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graylogHost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originHost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advertiser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originHost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 </w:t>
      </w:r>
      <w:r w:rsidRPr="001C3C8C">
        <w:rPr>
          <w:rFonts w:ascii="Menlo" w:hAnsi="Menlo" w:cs="Menlo"/>
          <w:color w:val="FFFFFF"/>
          <w:sz w:val="32"/>
          <w:szCs w:val="27"/>
        </w:rPr>
        <w:t>&lt;!--source,</w:t>
      </w:r>
      <w:r w:rsidRPr="001C3C8C">
        <w:rPr>
          <w:rFonts w:ascii="Menlo" w:hAnsi="Menlo" w:cs="Menlo"/>
          <w:color w:val="FFFFFF"/>
          <w:sz w:val="32"/>
          <w:szCs w:val="27"/>
        </w:rPr>
        <w:t>来源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levelIncluded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true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levelIncluded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locationIncluded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locationIncluded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loggerIncluded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true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loggerIncluded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markerIncluded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markerIncluded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mdcIncluded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mdcIncluded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threadIncluded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false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threadIncluded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>facility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gelf-java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facility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&lt;!--facility</w:t>
      </w:r>
      <w:r w:rsidRPr="001C3C8C">
        <w:rPr>
          <w:rFonts w:ascii="Menlo" w:hAnsi="Menlo" w:cs="Menlo"/>
          <w:color w:val="FFFFFF"/>
          <w:sz w:val="32"/>
          <w:szCs w:val="27"/>
        </w:rPr>
        <w:t>，随便写呗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application=advertiser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&lt;!--application</w:t>
      </w:r>
      <w:r w:rsidRPr="001C3C8C">
        <w:rPr>
          <w:rFonts w:ascii="Menlo" w:hAnsi="Menlo" w:cs="Menlo"/>
          <w:color w:val="FFFFFF"/>
          <w:sz w:val="32"/>
          <w:szCs w:val="27"/>
        </w:rPr>
        <w:t>，应用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CFBFAD"/>
          <w:sz w:val="32"/>
          <w:szCs w:val="27"/>
        </w:rPr>
        <w:t>environment=prod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additionalField</w:t>
      </w:r>
      <w:r w:rsidRPr="001C3C8C">
        <w:rPr>
          <w:rFonts w:ascii="Menlo" w:hAnsi="Menlo" w:cs="Menlo"/>
          <w:color w:val="F9FAF4"/>
          <w:sz w:val="32"/>
          <w:szCs w:val="27"/>
        </w:rPr>
        <w:t xml:space="preserve">&gt; </w:t>
      </w:r>
      <w:r w:rsidRPr="001C3C8C">
        <w:rPr>
          <w:rFonts w:ascii="Menlo" w:hAnsi="Menlo" w:cs="Menlo"/>
          <w:color w:val="FFFFFF"/>
          <w:sz w:val="32"/>
          <w:szCs w:val="27"/>
        </w:rPr>
        <w:t>&lt;!--environment</w:t>
      </w:r>
      <w:r w:rsidRPr="001C3C8C">
        <w:rPr>
          <w:rFonts w:ascii="Menlo" w:hAnsi="Menlo" w:cs="Menlo"/>
          <w:color w:val="FFFFFF"/>
          <w:sz w:val="32"/>
          <w:szCs w:val="27"/>
        </w:rPr>
        <w:t>，环境</w:t>
      </w:r>
      <w:r w:rsidRPr="001C3C8C">
        <w:rPr>
          <w:rFonts w:ascii="Menlo" w:hAnsi="Menlo" w:cs="Menlo"/>
          <w:color w:val="FFFFFF"/>
          <w:sz w:val="32"/>
          <w:szCs w:val="27"/>
        </w:rPr>
        <w:t>--&gt;</w:t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1C3C8C">
        <w:rPr>
          <w:rFonts w:ascii="Menlo" w:hAnsi="Menlo" w:cs="Menlo"/>
          <w:color w:val="F9FAF4"/>
          <w:sz w:val="32"/>
          <w:szCs w:val="27"/>
        </w:rPr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appender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</w:r>
      <w:r w:rsidRPr="001C3C8C">
        <w:rPr>
          <w:rFonts w:ascii="Menlo" w:hAnsi="Menlo" w:cs="Menlo"/>
          <w:color w:val="FFFFFF"/>
          <w:sz w:val="32"/>
          <w:szCs w:val="27"/>
        </w:rPr>
        <w:br/>
      </w:r>
      <w:r w:rsidRPr="001C3C8C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1C3C8C">
        <w:rPr>
          <w:rFonts w:ascii="Menlo" w:hAnsi="Menlo" w:cs="Menlo"/>
          <w:color w:val="F9FAF4"/>
          <w:sz w:val="32"/>
          <w:szCs w:val="27"/>
        </w:rPr>
        <w:t>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root </w:t>
      </w:r>
      <w:r w:rsidRPr="001C3C8C">
        <w:rPr>
          <w:rFonts w:ascii="Menlo" w:hAnsi="Menlo" w:cs="Menlo"/>
          <w:color w:val="BFA4A4"/>
          <w:sz w:val="32"/>
          <w:szCs w:val="27"/>
        </w:rPr>
        <w:t>level</w:t>
      </w:r>
      <w:r w:rsidRPr="001C3C8C">
        <w:rPr>
          <w:rFonts w:ascii="Menlo" w:hAnsi="Menlo" w:cs="Menlo"/>
          <w:color w:val="ECE47E"/>
          <w:sz w:val="32"/>
          <w:szCs w:val="27"/>
        </w:rPr>
        <w:t>="info"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appender-ref </w:t>
      </w:r>
      <w:r w:rsidRPr="001C3C8C">
        <w:rPr>
          <w:rFonts w:ascii="Menlo" w:hAnsi="Menlo" w:cs="Menlo"/>
          <w:color w:val="BFA4A4"/>
          <w:sz w:val="32"/>
          <w:szCs w:val="27"/>
        </w:rPr>
        <w:t>ref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="STDOUT" </w:t>
      </w:r>
      <w:r w:rsidRPr="001C3C8C">
        <w:rPr>
          <w:rFonts w:ascii="Menlo" w:hAnsi="Menlo" w:cs="Menlo"/>
          <w:color w:val="F9FAF4"/>
          <w:sz w:val="32"/>
          <w:szCs w:val="27"/>
        </w:rPr>
        <w:t>/&gt;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1C3C8C">
        <w:rPr>
          <w:rFonts w:ascii="Menlo" w:hAnsi="Menlo" w:cs="Menlo"/>
          <w:color w:val="FF007F"/>
          <w:sz w:val="32"/>
          <w:szCs w:val="27"/>
        </w:rPr>
        <w:t xml:space="preserve">appender-ref </w:t>
      </w:r>
      <w:r w:rsidRPr="001C3C8C">
        <w:rPr>
          <w:rFonts w:ascii="Menlo" w:hAnsi="Menlo" w:cs="Menlo"/>
          <w:color w:val="BFA4A4"/>
          <w:sz w:val="32"/>
          <w:szCs w:val="27"/>
        </w:rPr>
        <w:t>ref</w:t>
      </w:r>
      <w:r w:rsidRPr="001C3C8C">
        <w:rPr>
          <w:rFonts w:ascii="Menlo" w:hAnsi="Menlo" w:cs="Menlo"/>
          <w:color w:val="ECE47E"/>
          <w:sz w:val="32"/>
          <w:szCs w:val="27"/>
        </w:rPr>
        <w:t xml:space="preserve">="logging" </w:t>
      </w:r>
      <w:r w:rsidRPr="001C3C8C">
        <w:rPr>
          <w:rFonts w:ascii="Menlo" w:hAnsi="Menlo" w:cs="Menlo"/>
          <w:color w:val="F9FAF4"/>
          <w:sz w:val="32"/>
          <w:szCs w:val="27"/>
        </w:rPr>
        <w:t>/&gt;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1C3C8C">
        <w:rPr>
          <w:rFonts w:ascii="Menlo" w:hAnsi="Menlo" w:cs="Menlo"/>
          <w:color w:val="FF007F"/>
          <w:sz w:val="32"/>
          <w:szCs w:val="27"/>
        </w:rPr>
        <w:t>root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  <w:r w:rsidRPr="001C3C8C">
        <w:rPr>
          <w:rFonts w:ascii="Menlo" w:hAnsi="Menlo" w:cs="Menlo"/>
          <w:color w:val="F9FAF4"/>
          <w:sz w:val="32"/>
          <w:szCs w:val="27"/>
        </w:rPr>
        <w:br/>
        <w:t>&lt;/</w:t>
      </w:r>
      <w:r w:rsidRPr="001C3C8C">
        <w:rPr>
          <w:rFonts w:ascii="Menlo" w:hAnsi="Menlo" w:cs="Menlo"/>
          <w:color w:val="FF007F"/>
          <w:sz w:val="32"/>
          <w:szCs w:val="27"/>
        </w:rPr>
        <w:t>configuration</w:t>
      </w:r>
      <w:r w:rsidRPr="001C3C8C">
        <w:rPr>
          <w:rFonts w:ascii="Menlo" w:hAnsi="Menlo" w:cs="Menlo"/>
          <w:color w:val="F9FAF4"/>
          <w:sz w:val="32"/>
          <w:szCs w:val="27"/>
        </w:rPr>
        <w:t>&gt;</w:t>
      </w:r>
    </w:p>
    <w:p w14:paraId="0C06BE93" w14:textId="77777777" w:rsidR="001C3C8C" w:rsidRDefault="001C3C8C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56BD30B1" w14:textId="77777777" w:rsidR="00E92D69" w:rsidRDefault="00E92D69" w:rsidP="00BF2E1C">
      <w:pPr>
        <w:rPr>
          <w:rFonts w:asciiTheme="majorHAnsi" w:eastAsia="微软雅黑" w:hAnsiTheme="majorHAnsi" w:cstheme="majorBidi" w:hint="eastAsia"/>
          <w:b/>
          <w:bCs/>
          <w:color w:val="17365D" w:themeColor="text2" w:themeShade="BF"/>
          <w:sz w:val="40"/>
          <w:szCs w:val="32"/>
        </w:rPr>
      </w:pPr>
    </w:p>
    <w:p w14:paraId="3301DA7B" w14:textId="64C493BF" w:rsidR="00E92D69" w:rsidRDefault="00E92D69" w:rsidP="00BF2E1C">
      <w:pPr>
        <w:rPr>
          <w:rFonts w:hint="eastAsia"/>
        </w:rPr>
      </w:pPr>
      <w:r w:rsidRPr="00E92D69">
        <w:drawing>
          <wp:inline distT="0" distB="0" distL="0" distR="0" wp14:anchorId="6464EB2A" wp14:editId="0E9E8FDD">
            <wp:extent cx="15608300" cy="7010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B6BF" w14:textId="77777777" w:rsidR="00950F7D" w:rsidRDefault="00950F7D" w:rsidP="00BF2E1C">
      <w:pPr>
        <w:rPr>
          <w:rFonts w:hint="eastAsia"/>
        </w:rPr>
      </w:pPr>
    </w:p>
    <w:p w14:paraId="4199AE74" w14:textId="77777777" w:rsidR="00950F7D" w:rsidRDefault="00950F7D" w:rsidP="00BF2E1C">
      <w:pPr>
        <w:rPr>
          <w:rFonts w:hint="eastAsia"/>
        </w:rPr>
      </w:pPr>
    </w:p>
    <w:p w14:paraId="3FC675BA" w14:textId="77777777" w:rsidR="00950F7D" w:rsidRDefault="00950F7D" w:rsidP="00BF2E1C">
      <w:pPr>
        <w:rPr>
          <w:rFonts w:hint="eastAsia"/>
        </w:rPr>
      </w:pPr>
    </w:p>
    <w:p w14:paraId="3B9F3564" w14:textId="41E5D873" w:rsidR="00950F7D" w:rsidRDefault="00950F7D" w:rsidP="00950F7D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、查询语法</w:t>
      </w:r>
      <w:r w:rsidR="00C7434E">
        <w:rPr>
          <w:rFonts w:hint="eastAsia"/>
        </w:rPr>
        <w:t xml:space="preserve"> (and</w:t>
      </w:r>
      <w:r w:rsidR="00C7434E">
        <w:rPr>
          <w:rFonts w:hint="eastAsia"/>
        </w:rPr>
        <w:t>后面可以加</w:t>
      </w:r>
      <w:r w:rsidR="00C7434E">
        <w:rPr>
          <w:rFonts w:hint="eastAsia"/>
        </w:rPr>
        <w:t>message</w:t>
      </w:r>
      <w:r w:rsidR="00C7434E">
        <w:rPr>
          <w:rFonts w:hint="eastAsia"/>
        </w:rPr>
        <w:t>内容</w:t>
      </w:r>
      <w:r w:rsidR="00BC037A">
        <w:rPr>
          <w:rFonts w:hint="eastAsia"/>
        </w:rPr>
        <w:t>，</w:t>
      </w:r>
      <w:r w:rsidR="00BC037A">
        <w:rPr>
          <w:rFonts w:hint="eastAsia"/>
        </w:rPr>
        <w:t>source</w:t>
      </w:r>
      <w:r w:rsidR="00BC037A">
        <w:rPr>
          <w:rFonts w:hint="eastAsia"/>
        </w:rPr>
        <w:t>就是</w:t>
      </w:r>
      <w:r w:rsidR="00BC037A">
        <w:rPr>
          <w:rFonts w:hint="eastAsia"/>
        </w:rPr>
        <w:t>source</w:t>
      </w:r>
      <w:r w:rsidR="00BC037A">
        <w:rPr>
          <w:rFonts w:hint="eastAsia"/>
        </w:rPr>
        <w:t>的值</w:t>
      </w:r>
      <w:r w:rsidR="002C1401">
        <w:rPr>
          <w:rFonts w:hint="eastAsia"/>
        </w:rPr>
        <w:t>,</w:t>
      </w:r>
      <w:r w:rsidR="002C1401">
        <w:rPr>
          <w:rFonts w:hint="eastAsia"/>
        </w:rPr>
        <w:t>或者也可以链接其他选项</w:t>
      </w:r>
      <w:r w:rsidR="00C7434E">
        <w:rPr>
          <w:rFonts w:hint="eastAsia"/>
        </w:rPr>
        <w:t>)</w:t>
      </w:r>
    </w:p>
    <w:p w14:paraId="7B5ADFC5" w14:textId="77777777" w:rsidR="00950F7D" w:rsidRDefault="00950F7D" w:rsidP="00950F7D">
      <w:pPr>
        <w:rPr>
          <w:rFonts w:hint="eastAsia"/>
        </w:rPr>
      </w:pPr>
    </w:p>
    <w:p w14:paraId="30581F2D" w14:textId="7E8C4567" w:rsidR="00DD3BD6" w:rsidRDefault="00DD3BD6" w:rsidP="00DD3BD6">
      <w:pPr>
        <w:pStyle w:val="3"/>
        <w:rPr>
          <w:rFonts w:hint="eastAsia"/>
        </w:rPr>
      </w:pPr>
      <w:r>
        <w:t>source:advertiser AND test AND click</w:t>
      </w:r>
    </w:p>
    <w:p w14:paraId="3FB0D947" w14:textId="77777777" w:rsidR="00DD3BD6" w:rsidRDefault="00DD3BD6" w:rsidP="00DD3BD6">
      <w:pPr>
        <w:pStyle w:val="3"/>
        <w:rPr>
          <w:rFonts w:eastAsia=".PingFang SC"/>
        </w:rPr>
      </w:pPr>
      <w:r>
        <w:t xml:space="preserve">source:callback AND EED2EE41-7EDA-4C89-9AC0-B95B226F44E1  </w:t>
      </w:r>
      <w:r>
        <w:rPr>
          <w:rFonts w:ascii=".PingFang SC" w:eastAsia=".PingFang SC" w:cs=".PingFang SC" w:hint="eastAsia"/>
        </w:rPr>
        <w:t>看回调的命令</w:t>
      </w:r>
    </w:p>
    <w:p w14:paraId="68478159" w14:textId="008BDF50" w:rsidR="00950F7D" w:rsidRPr="00950F7D" w:rsidRDefault="00950F7D" w:rsidP="00DD3BD6">
      <w:pPr>
        <w:rPr>
          <w:rFonts w:hint="eastAsia"/>
        </w:rPr>
      </w:pPr>
    </w:p>
    <w:sectPr w:rsidR="00950F7D" w:rsidRPr="00950F7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BA6219" w14:textId="77777777" w:rsidR="00BD2C9C" w:rsidRDefault="00BD2C9C" w:rsidP="00D80637">
      <w:pPr>
        <w:spacing w:after="0"/>
      </w:pPr>
      <w:r>
        <w:separator/>
      </w:r>
    </w:p>
  </w:endnote>
  <w:endnote w:type="continuationSeparator" w:id="0">
    <w:p w14:paraId="5C7242A5" w14:textId="77777777" w:rsidR="00BD2C9C" w:rsidRDefault="00BD2C9C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.PingFang SC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14CFF4" w14:textId="77777777" w:rsidR="00BD2C9C" w:rsidRDefault="00BD2C9C" w:rsidP="00D80637">
      <w:pPr>
        <w:spacing w:after="0"/>
      </w:pPr>
      <w:r>
        <w:separator/>
      </w:r>
    </w:p>
  </w:footnote>
  <w:footnote w:type="continuationSeparator" w:id="0">
    <w:p w14:paraId="4EED20E4" w14:textId="77777777" w:rsidR="00BD2C9C" w:rsidRDefault="00BD2C9C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3516"/>
    <w:rsid w:val="00054DDD"/>
    <w:rsid w:val="00061E1B"/>
    <w:rsid w:val="00062DDC"/>
    <w:rsid w:val="00071667"/>
    <w:rsid w:val="000815C9"/>
    <w:rsid w:val="00092CFE"/>
    <w:rsid w:val="000A0C01"/>
    <w:rsid w:val="000B102D"/>
    <w:rsid w:val="000E733B"/>
    <w:rsid w:val="0010242E"/>
    <w:rsid w:val="00102F87"/>
    <w:rsid w:val="00105B39"/>
    <w:rsid w:val="00111979"/>
    <w:rsid w:val="001150FA"/>
    <w:rsid w:val="00123136"/>
    <w:rsid w:val="00134912"/>
    <w:rsid w:val="00137C8B"/>
    <w:rsid w:val="00161586"/>
    <w:rsid w:val="0016713A"/>
    <w:rsid w:val="001C3C8C"/>
    <w:rsid w:val="001E479D"/>
    <w:rsid w:val="0020306F"/>
    <w:rsid w:val="00252D03"/>
    <w:rsid w:val="002938A0"/>
    <w:rsid w:val="002C1401"/>
    <w:rsid w:val="002C2979"/>
    <w:rsid w:val="002D44F6"/>
    <w:rsid w:val="00333C9B"/>
    <w:rsid w:val="00334604"/>
    <w:rsid w:val="00343473"/>
    <w:rsid w:val="00351BBA"/>
    <w:rsid w:val="00365A51"/>
    <w:rsid w:val="0036693D"/>
    <w:rsid w:val="0039653F"/>
    <w:rsid w:val="003A7E08"/>
    <w:rsid w:val="00405E9F"/>
    <w:rsid w:val="004628A2"/>
    <w:rsid w:val="00477C04"/>
    <w:rsid w:val="00487C9F"/>
    <w:rsid w:val="00492E8E"/>
    <w:rsid w:val="00494253"/>
    <w:rsid w:val="004A2D6D"/>
    <w:rsid w:val="004B01DE"/>
    <w:rsid w:val="004C5049"/>
    <w:rsid w:val="004D2A53"/>
    <w:rsid w:val="004D5034"/>
    <w:rsid w:val="004E08FD"/>
    <w:rsid w:val="00505000"/>
    <w:rsid w:val="00505260"/>
    <w:rsid w:val="00551CE8"/>
    <w:rsid w:val="005603FD"/>
    <w:rsid w:val="005629A4"/>
    <w:rsid w:val="00574CF9"/>
    <w:rsid w:val="00587579"/>
    <w:rsid w:val="005A2043"/>
    <w:rsid w:val="005A3FAA"/>
    <w:rsid w:val="005A435C"/>
    <w:rsid w:val="005E34D3"/>
    <w:rsid w:val="005F0BAE"/>
    <w:rsid w:val="005F589F"/>
    <w:rsid w:val="00603748"/>
    <w:rsid w:val="00605B2D"/>
    <w:rsid w:val="00607BE1"/>
    <w:rsid w:val="0061721E"/>
    <w:rsid w:val="006269BD"/>
    <w:rsid w:val="006C0081"/>
    <w:rsid w:val="006C0400"/>
    <w:rsid w:val="006C3B71"/>
    <w:rsid w:val="00705C7B"/>
    <w:rsid w:val="00705E54"/>
    <w:rsid w:val="00721CF4"/>
    <w:rsid w:val="00726E6F"/>
    <w:rsid w:val="0073104C"/>
    <w:rsid w:val="00762701"/>
    <w:rsid w:val="0076792F"/>
    <w:rsid w:val="007840B1"/>
    <w:rsid w:val="00792C2A"/>
    <w:rsid w:val="00793AC8"/>
    <w:rsid w:val="007A10B9"/>
    <w:rsid w:val="007E6A90"/>
    <w:rsid w:val="007F3A26"/>
    <w:rsid w:val="008116C1"/>
    <w:rsid w:val="0083604A"/>
    <w:rsid w:val="00853400"/>
    <w:rsid w:val="008650C6"/>
    <w:rsid w:val="008657A9"/>
    <w:rsid w:val="008730DC"/>
    <w:rsid w:val="00873CB4"/>
    <w:rsid w:val="008A7E2B"/>
    <w:rsid w:val="008C34B7"/>
    <w:rsid w:val="008D3A4B"/>
    <w:rsid w:val="008D744C"/>
    <w:rsid w:val="008E1137"/>
    <w:rsid w:val="008F1051"/>
    <w:rsid w:val="00950F7D"/>
    <w:rsid w:val="0095692C"/>
    <w:rsid w:val="009613D8"/>
    <w:rsid w:val="009679D7"/>
    <w:rsid w:val="009B1A81"/>
    <w:rsid w:val="009C5BD7"/>
    <w:rsid w:val="009F5890"/>
    <w:rsid w:val="00A173AB"/>
    <w:rsid w:val="00A44C20"/>
    <w:rsid w:val="00A45F7E"/>
    <w:rsid w:val="00A6013E"/>
    <w:rsid w:val="00A62CDA"/>
    <w:rsid w:val="00A73D05"/>
    <w:rsid w:val="00A8151F"/>
    <w:rsid w:val="00A8526F"/>
    <w:rsid w:val="00AC61F0"/>
    <w:rsid w:val="00AF2957"/>
    <w:rsid w:val="00AF71F8"/>
    <w:rsid w:val="00AF7F1F"/>
    <w:rsid w:val="00B75C36"/>
    <w:rsid w:val="00B8294A"/>
    <w:rsid w:val="00B875F5"/>
    <w:rsid w:val="00B9044D"/>
    <w:rsid w:val="00B93B6F"/>
    <w:rsid w:val="00B951E3"/>
    <w:rsid w:val="00BC037A"/>
    <w:rsid w:val="00BD2C9C"/>
    <w:rsid w:val="00BE678E"/>
    <w:rsid w:val="00BF0F75"/>
    <w:rsid w:val="00BF2E1C"/>
    <w:rsid w:val="00C04B61"/>
    <w:rsid w:val="00C15B3D"/>
    <w:rsid w:val="00C259C5"/>
    <w:rsid w:val="00C73158"/>
    <w:rsid w:val="00C7434E"/>
    <w:rsid w:val="00C84120"/>
    <w:rsid w:val="00C84714"/>
    <w:rsid w:val="00CC090F"/>
    <w:rsid w:val="00CD0657"/>
    <w:rsid w:val="00D214B0"/>
    <w:rsid w:val="00D52A5C"/>
    <w:rsid w:val="00D65827"/>
    <w:rsid w:val="00D76897"/>
    <w:rsid w:val="00D804FF"/>
    <w:rsid w:val="00D80637"/>
    <w:rsid w:val="00DB072E"/>
    <w:rsid w:val="00DB0C47"/>
    <w:rsid w:val="00DD3BD6"/>
    <w:rsid w:val="00DE1C89"/>
    <w:rsid w:val="00DE3DFE"/>
    <w:rsid w:val="00DE7AC9"/>
    <w:rsid w:val="00DF4979"/>
    <w:rsid w:val="00E02504"/>
    <w:rsid w:val="00E05B3F"/>
    <w:rsid w:val="00E21727"/>
    <w:rsid w:val="00E30E25"/>
    <w:rsid w:val="00E33195"/>
    <w:rsid w:val="00E42108"/>
    <w:rsid w:val="00E74878"/>
    <w:rsid w:val="00E87E33"/>
    <w:rsid w:val="00E92D69"/>
    <w:rsid w:val="00E944A1"/>
    <w:rsid w:val="00E9639A"/>
    <w:rsid w:val="00E96795"/>
    <w:rsid w:val="00EA74F4"/>
    <w:rsid w:val="00EC32F1"/>
    <w:rsid w:val="00EC391E"/>
    <w:rsid w:val="00ED28E1"/>
    <w:rsid w:val="00EE6AE6"/>
    <w:rsid w:val="00F0370F"/>
    <w:rsid w:val="00F12EBF"/>
    <w:rsid w:val="00F17296"/>
    <w:rsid w:val="00F21BA1"/>
    <w:rsid w:val="00F27A4B"/>
    <w:rsid w:val="00F3268F"/>
    <w:rsid w:val="00F33CF9"/>
    <w:rsid w:val="00F60665"/>
    <w:rsid w:val="00F663F7"/>
    <w:rsid w:val="00F811BA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string">
    <w:name w:val="hljs-string"/>
    <w:basedOn w:val="a0"/>
    <w:rsid w:val="00BF2E1C"/>
  </w:style>
  <w:style w:type="character" w:customStyle="1" w:styleId="hljs-number">
    <w:name w:val="hljs-number"/>
    <w:basedOn w:val="a0"/>
    <w:rsid w:val="00BF2E1C"/>
  </w:style>
  <w:style w:type="character" w:customStyle="1" w:styleId="hljs-meta">
    <w:name w:val="hljs-meta"/>
    <w:basedOn w:val="a0"/>
    <w:rsid w:val="00334604"/>
  </w:style>
  <w:style w:type="character" w:customStyle="1" w:styleId="hljs-attribute">
    <w:name w:val="hljs-attribute"/>
    <w:basedOn w:val="a0"/>
    <w:rsid w:val="004C5049"/>
  </w:style>
  <w:style w:type="character" w:customStyle="1" w:styleId="hljs-subst">
    <w:name w:val="hljs-subst"/>
    <w:basedOn w:val="a0"/>
    <w:rsid w:val="004C5049"/>
  </w:style>
  <w:style w:type="character" w:customStyle="1" w:styleId="hljs-keyword">
    <w:name w:val="hljs-keyword"/>
    <w:basedOn w:val="a0"/>
    <w:rsid w:val="004C5049"/>
  </w:style>
  <w:style w:type="character" w:customStyle="1" w:styleId="hljs-comment">
    <w:name w:val="hljs-comment"/>
    <w:basedOn w:val="a0"/>
    <w:rsid w:val="004C5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9000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docker 安装并启动graylog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101</TotalTime>
  <Pages>1</Pages>
  <Words>371</Words>
  <Characters>2116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202</cp:revision>
  <dcterms:created xsi:type="dcterms:W3CDTF">2017-11-29T16:40:00Z</dcterms:created>
  <dcterms:modified xsi:type="dcterms:W3CDTF">2018-03-16T03:44:00Z</dcterms:modified>
</cp:coreProperties>
</file>