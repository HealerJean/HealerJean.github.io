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placeholder>
              <w:docPart w:val="89512082"/>
            </w:placeholder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11A5FB07" w:rsidR="00DB0C47" w:rsidRDefault="004B77FD">
              <w:pPr>
                <w:pStyle w:val="Publishwithline"/>
              </w:pPr>
              <w:r w:rsidRPr="00D625B3">
                <w:rPr>
                  <w:rStyle w:val="a3"/>
                  <w:rFonts w:hint="eastAsia"/>
                </w:rPr>
                <w:t>[</w:t>
              </w:r>
              <w:r w:rsidRPr="00D625B3">
                <w:rPr>
                  <w:rStyle w:val="a3"/>
                  <w:rFonts w:hint="eastAsia"/>
                </w:rPr>
                <w:t>在此处输入文章标题</w:t>
              </w:r>
              <w:r w:rsidRPr="00D625B3">
                <w:rPr>
                  <w:rStyle w:val="a3"/>
                  <w:rFonts w:hint="eastAsia"/>
                </w:rPr>
                <w:t>]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FF4C3D" w:rsidP="005A3FAA">
          <w:pPr>
            <w:pStyle w:val="PadderBetweenControlandBody"/>
          </w:pPr>
        </w:p>
      </w:sdtContent>
    </w:sdt>
    <w:p w14:paraId="44888CF4" w14:textId="6237D051" w:rsidR="00BC19B7" w:rsidRDefault="00BC19B7" w:rsidP="001C6445">
      <w:pPr>
        <w:pStyle w:val="1"/>
      </w:pPr>
      <w:r>
        <w:rPr>
          <w:rFonts w:hint="eastAsia"/>
        </w:rPr>
        <w:t>以老后台余额转移审核申请为例说明</w:t>
      </w:r>
    </w:p>
    <w:p w14:paraId="123F9E6D" w14:textId="77777777" w:rsidR="00BC19B7" w:rsidRDefault="00BC19B7" w:rsidP="00BC19B7"/>
    <w:p w14:paraId="2DAD7DC3" w14:textId="19669C77" w:rsidR="00BC19B7" w:rsidRPr="00BC19B7" w:rsidRDefault="001449CE" w:rsidP="00BC19B7">
      <w:r w:rsidRPr="001449CE">
        <w:rPr>
          <w:noProof/>
        </w:rPr>
        <w:drawing>
          <wp:inline distT="0" distB="0" distL="0" distR="0" wp14:anchorId="108D3A54" wp14:editId="15036BBB">
            <wp:extent cx="14846300" cy="10033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8D41" w14:textId="4F2CF7CF" w:rsidR="003A4493" w:rsidRDefault="003A4493" w:rsidP="001C6445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、审核基础信息</w:t>
      </w:r>
    </w:p>
    <w:p w14:paraId="1DDD1E4A" w14:textId="6B03A1D7" w:rsidR="00B56E14" w:rsidRDefault="008E15D9" w:rsidP="003A44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、数据表</w:t>
      </w:r>
      <w:r w:rsidR="00B56E14">
        <w:rPr>
          <w:rFonts w:hint="eastAsia"/>
        </w:rPr>
        <w:t xml:space="preserve"> </w:t>
      </w:r>
      <w:r w:rsidR="00B56E14" w:rsidRPr="00B56E14">
        <w:t>workflow_task</w:t>
      </w:r>
    </w:p>
    <w:p w14:paraId="1D0DAD2C" w14:textId="77777777" w:rsidR="00FE7513" w:rsidRDefault="00FE7513" w:rsidP="00FE7513"/>
    <w:p w14:paraId="7D9F40B6" w14:textId="105E98C7" w:rsidR="00FA6EDD" w:rsidRPr="00FA6EDD" w:rsidRDefault="00FA6EDD" w:rsidP="00FA6ED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A6EDD">
        <w:rPr>
          <w:rFonts w:ascii="Menlo" w:hAnsi="Menlo" w:cs="Menlo"/>
          <w:color w:val="D9E577"/>
          <w:sz w:val="32"/>
          <w:szCs w:val="27"/>
        </w:rPr>
        <w:t>@Entity</w:t>
      </w:r>
      <w:r w:rsidRPr="00FA6EDD">
        <w:rPr>
          <w:rFonts w:ascii="Menlo" w:hAnsi="Menlo" w:cs="Menlo"/>
          <w:color w:val="D9E577"/>
          <w:sz w:val="32"/>
          <w:szCs w:val="27"/>
        </w:rPr>
        <w:br/>
        <w:t>@Table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"workflow_task"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FA6EDD">
        <w:rPr>
          <w:rFonts w:ascii="Menlo" w:hAnsi="Menlo" w:cs="Menlo"/>
          <w:color w:val="F9FAF4"/>
          <w:sz w:val="32"/>
          <w:szCs w:val="27"/>
        </w:rPr>
        <w:t>{</w:t>
      </w:r>
      <w:r w:rsidRPr="00FA6EDD">
        <w:rPr>
          <w:rFonts w:ascii="Menlo" w:hAnsi="Menlo" w:cs="Menlo"/>
          <w:color w:val="F9FAF4"/>
          <w:sz w:val="32"/>
          <w:szCs w:val="27"/>
        </w:rPr>
        <w:br/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4198682330135502141L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public static final int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SPECIALMONEYENDSHOWFLAG_NO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0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public static final int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SPECIALMONEYENDSHOWFLAG_YES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1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@Id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52E3F6"/>
          <w:sz w:val="32"/>
          <w:szCs w:val="27"/>
        </w:rPr>
        <w:t>GenerationType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6EDD">
        <w:rPr>
          <w:rFonts w:ascii="Menlo" w:hAnsi="Menlo" w:cs="Menlo"/>
          <w:color w:val="CFBFAD"/>
          <w:sz w:val="32"/>
          <w:szCs w:val="27"/>
        </w:rPr>
        <w:t>id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taskType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FA6EDD">
        <w:rPr>
          <w:rFonts w:ascii="Menlo" w:hAnsi="Menlo" w:cs="Menlo"/>
          <w:color w:val="FFFFFF"/>
          <w:sz w:val="32"/>
          <w:szCs w:val="27"/>
        </w:rPr>
        <w:t>//EnumWorkflowTaskType</w:t>
      </w:r>
      <w:r w:rsidR="002F4530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BD4BBF">
        <w:rPr>
          <w:rFonts w:ascii="Menlo" w:hAnsi="Menlo" w:cs="Menlo" w:hint="eastAsia"/>
          <w:color w:val="FFFFFF"/>
          <w:sz w:val="32"/>
          <w:szCs w:val="27"/>
        </w:rPr>
        <w:t>申请</w:t>
      </w:r>
      <w:r w:rsidR="002F4530">
        <w:rPr>
          <w:rFonts w:ascii="Menlo" w:hAnsi="Menlo" w:cs="Menlo" w:hint="eastAsia"/>
          <w:color w:val="FFFFFF"/>
          <w:sz w:val="32"/>
          <w:szCs w:val="27"/>
        </w:rPr>
        <w:t>审核类型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6EDD">
        <w:rPr>
          <w:rFonts w:ascii="Menlo" w:hAnsi="Menlo" w:cs="Menlo"/>
          <w:color w:val="CFBFAD"/>
          <w:sz w:val="32"/>
          <w:szCs w:val="27"/>
        </w:rPr>
        <w:t>cuserId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申请人</w:t>
      </w:r>
      <w:r w:rsidR="00B62001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</w:t>
      </w:r>
      <w:r w:rsidRPr="00BB0EF7">
        <w:rPr>
          <w:rFonts w:ascii="Menlo" w:hAnsi="Menlo" w:cs="Menlo"/>
          <w:color w:val="FF0000"/>
          <w:sz w:val="32"/>
          <w:szCs w:val="27"/>
        </w:rPr>
        <w:t xml:space="preserve">  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private Long pid;           //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申请类型对应的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具体申请记录的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ID </w:t>
      </w:r>
      <w:r w:rsidR="00375C8B">
        <w:rPr>
          <w:rFonts w:ascii="Menlo" w:hAnsi="Menlo" w:cs="Menlo" w:hint="eastAsia"/>
          <w:color w:val="FF0000"/>
          <w:sz w:val="32"/>
          <w:szCs w:val="27"/>
        </w:rPr>
        <w:t>，</w:t>
      </w:r>
      <w:r w:rsidR="00C20F8E" w:rsidRPr="00FA6EDD">
        <w:rPr>
          <w:rFonts w:ascii="Menlo" w:hAnsi="Menlo" w:cs="Menlo"/>
          <w:color w:val="FFFFFF"/>
          <w:sz w:val="32"/>
          <w:szCs w:val="27"/>
        </w:rPr>
        <w:t xml:space="preserve"> 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status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审批状态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EnumWorkflowTaskStatus</w:t>
      </w:r>
      <w:r w:rsidR="00E746DB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E746DB">
        <w:rPr>
          <w:rFonts w:ascii="Menlo" w:hAnsi="Menlo" w:cs="Menlo" w:hint="eastAsia"/>
          <w:color w:val="FFFFFF"/>
          <w:sz w:val="32"/>
          <w:szCs w:val="27"/>
        </w:rPr>
        <w:t>比如</w:t>
      </w:r>
      <w:r w:rsidR="00E746DB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8B165F">
        <w:rPr>
          <w:rFonts w:ascii="Menlo" w:hAnsi="Menlo" w:cs="Menlo" w:hint="eastAsia"/>
          <w:color w:val="FFFFFF"/>
          <w:sz w:val="32"/>
          <w:szCs w:val="27"/>
        </w:rPr>
        <w:t>审核中，审核同意，等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cuserType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申请人类型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EnumWorkflowTaskCuserType</w:t>
      </w:r>
      <w:r w:rsidR="008B165F">
        <w:rPr>
          <w:rFonts w:ascii="Menlo" w:hAnsi="Menlo" w:cs="Menlo" w:hint="eastAsia"/>
          <w:color w:val="FFFFFF"/>
          <w:sz w:val="32"/>
          <w:szCs w:val="27"/>
        </w:rPr>
        <w:t xml:space="preserve"> //</w:t>
      </w:r>
      <w:r w:rsidR="008B165F">
        <w:rPr>
          <w:rFonts w:ascii="Menlo" w:hAnsi="Menlo" w:cs="Menlo" w:hint="eastAsia"/>
          <w:color w:val="FFFFFF"/>
          <w:sz w:val="32"/>
          <w:szCs w:val="27"/>
        </w:rPr>
        <w:t>比如多点员工，多点管理人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@Temporal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52E3F6"/>
          <w:sz w:val="32"/>
          <w:szCs w:val="27"/>
        </w:rPr>
        <w:t>TemporalType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@Column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FA6EDD">
        <w:rPr>
          <w:rFonts w:ascii="Menlo" w:hAnsi="Menlo" w:cs="Menlo"/>
          <w:color w:val="FF007F"/>
          <w:sz w:val="32"/>
          <w:szCs w:val="27"/>
        </w:rPr>
        <w:t>= false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FA6EDD">
        <w:rPr>
          <w:rFonts w:ascii="Menlo" w:hAnsi="Menlo" w:cs="Menlo"/>
          <w:color w:val="CFBFAD"/>
          <w:sz w:val="32"/>
          <w:szCs w:val="27"/>
        </w:rPr>
        <w:t>cdate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创建时间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@Temporal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52E3F6"/>
          <w:sz w:val="32"/>
          <w:szCs w:val="27"/>
        </w:rPr>
        <w:t>TemporalType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@Column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FA6EDD">
        <w:rPr>
          <w:rFonts w:ascii="Menlo" w:hAnsi="Menlo" w:cs="Menlo"/>
          <w:color w:val="FF007F"/>
          <w:sz w:val="32"/>
          <w:szCs w:val="27"/>
        </w:rPr>
        <w:t>= true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FA6EDD">
        <w:rPr>
          <w:rFonts w:ascii="Menlo" w:hAnsi="Menlo" w:cs="Menlo"/>
          <w:color w:val="CFBFAD"/>
          <w:sz w:val="32"/>
          <w:szCs w:val="27"/>
        </w:rPr>
        <w:t>udate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最后处理时间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bookmarkStart w:id="0" w:name="OLE_LINK1"/>
      <w:bookmarkStart w:id="1" w:name="OLE_LINK2"/>
      <w:r w:rsidRPr="00FA6EDD">
        <w:rPr>
          <w:rFonts w:ascii="Menlo" w:hAnsi="Menlo" w:cs="Menlo"/>
          <w:color w:val="CFBFAD"/>
          <w:sz w:val="32"/>
          <w:szCs w:val="27"/>
        </w:rPr>
        <w:t>taskTypeDesc</w:t>
      </w:r>
      <w:bookmarkEnd w:id="0"/>
      <w:bookmarkEnd w:id="1"/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cuserName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//</w:t>
      </w:r>
      <w:r>
        <w:rPr>
          <w:rFonts w:ascii="Menlo" w:hAnsi="Menlo" w:cs="Menlo" w:hint="eastAsia"/>
          <w:color w:val="FF007F"/>
          <w:sz w:val="32"/>
          <w:szCs w:val="27"/>
        </w:rPr>
        <w:t>创建管理人员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statusDesc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//</w:t>
      </w:r>
      <w:r>
        <w:rPr>
          <w:rFonts w:ascii="Menlo" w:hAnsi="Menlo" w:cs="Menlo" w:hint="eastAsia"/>
          <w:color w:val="FF007F"/>
          <w:sz w:val="32"/>
          <w:szCs w:val="27"/>
        </w:rPr>
        <w:t>审核状态描述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C0369F">
        <w:rPr>
          <w:rFonts w:ascii="Menlo" w:hAnsi="Menlo" w:cs="Menlo"/>
          <w:color w:val="FF0000"/>
          <w:sz w:val="32"/>
          <w:szCs w:val="27"/>
        </w:rPr>
        <w:t xml:space="preserve"> </w:t>
      </w:r>
      <w:r w:rsidRPr="00C0369F">
        <w:rPr>
          <w:rFonts w:ascii="Menlo" w:hAnsi="Menlo" w:cs="Menlo"/>
          <w:color w:val="FF0000"/>
          <w:sz w:val="32"/>
          <w:szCs w:val="27"/>
          <w:highlight w:val="yellow"/>
        </w:rPr>
        <w:t>@Transient</w:t>
      </w:r>
      <w:r w:rsidRPr="00C0369F">
        <w:rPr>
          <w:rFonts w:ascii="Menlo" w:hAnsi="Menlo" w:cs="Menlo"/>
          <w:color w:val="FF0000"/>
          <w:sz w:val="32"/>
          <w:szCs w:val="27"/>
          <w:highlight w:val="yellow"/>
        </w:rPr>
        <w:br/>
      </w:r>
      <w:r w:rsidRPr="002B6C9E">
        <w:rPr>
          <w:rFonts w:ascii="Menlo" w:hAnsi="Menlo" w:cs="Menlo"/>
          <w:color w:val="FF0000"/>
          <w:sz w:val="32"/>
          <w:szCs w:val="27"/>
          <w:highlight w:val="yellow"/>
        </w:rPr>
        <w:t xml:space="preserve">    private String remark_1;    //</w:t>
      </w:r>
      <w:r w:rsidRPr="002B6C9E">
        <w:rPr>
          <w:rFonts w:ascii="Menlo" w:hAnsi="Menlo" w:cs="Menlo"/>
          <w:color w:val="FF0000"/>
          <w:sz w:val="32"/>
          <w:szCs w:val="27"/>
          <w:highlight w:val="yellow"/>
        </w:rPr>
        <w:t>摘要</w:t>
      </w:r>
      <w:r w:rsidR="00C0369F" w:rsidRPr="002B6C9E">
        <w:rPr>
          <w:rFonts w:ascii="Menlo" w:hAnsi="Menlo" w:cs="Menlo" w:hint="eastAsia"/>
          <w:color w:val="FF0000"/>
          <w:sz w:val="32"/>
          <w:szCs w:val="27"/>
          <w:highlight w:val="yellow"/>
        </w:rPr>
        <w:t>，审核状态</w:t>
      </w:r>
      <w:r w:rsidR="00AE54D2">
        <w:rPr>
          <w:rFonts w:ascii="Menlo" w:hAnsi="Menlo" w:cs="Menlo" w:hint="eastAsia"/>
          <w:color w:val="FF0000"/>
          <w:sz w:val="32"/>
          <w:szCs w:val="27"/>
          <w:highlight w:val="yellow"/>
        </w:rPr>
        <w:t>下进行预览</w:t>
      </w:r>
      <w:r w:rsidRPr="002B6C9E">
        <w:rPr>
          <w:rFonts w:ascii="Menlo" w:hAnsi="Menlo" w:cs="Menlo"/>
          <w:color w:val="FFFFFF"/>
          <w:sz w:val="32"/>
          <w:szCs w:val="27"/>
          <w:highlight w:val="yellow"/>
        </w:rPr>
        <w:br/>
        <w:t xml:space="preserve">    </w:t>
      </w:r>
      <w:r w:rsidRPr="002B6C9E">
        <w:rPr>
          <w:rFonts w:ascii="Menlo" w:hAnsi="Menlo" w:cs="Menlo"/>
          <w:color w:val="D9E577"/>
          <w:sz w:val="32"/>
          <w:szCs w:val="27"/>
          <w:highlight w:val="yellow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remark_2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remark_3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specialMoneyEndShowFlag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</w:t>
      </w:r>
      <w:r w:rsidRPr="00FA6EDD">
        <w:rPr>
          <w:rFonts w:ascii="Menlo" w:hAnsi="Menlo" w:cs="Menlo"/>
          <w:color w:val="FFFFFF"/>
          <w:sz w:val="32"/>
          <w:szCs w:val="27"/>
        </w:rPr>
        <w:t>//0-</w:t>
      </w:r>
      <w:r w:rsidRPr="00FA6EDD">
        <w:rPr>
          <w:rFonts w:ascii="Menlo" w:hAnsi="Menlo" w:cs="Menlo"/>
          <w:color w:val="FFFFFF"/>
          <w:sz w:val="32"/>
          <w:szCs w:val="27"/>
        </w:rPr>
        <w:t>不显示结束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 1-</w:t>
      </w:r>
      <w:r w:rsidRPr="00FA6EDD">
        <w:rPr>
          <w:rFonts w:ascii="Menlo" w:hAnsi="Menlo" w:cs="Menlo"/>
          <w:color w:val="FFFFFF"/>
          <w:sz w:val="32"/>
          <w:szCs w:val="27"/>
        </w:rPr>
        <w:t>显示结束</w:t>
      </w:r>
    </w:p>
    <w:p w14:paraId="407E6204" w14:textId="20FFA0DD" w:rsidR="003A7E08" w:rsidRDefault="00E746DB" w:rsidP="00E746DB">
      <w:r w:rsidRPr="00E746DB">
        <w:rPr>
          <w:noProof/>
        </w:rPr>
        <w:drawing>
          <wp:inline distT="0" distB="0" distL="0" distR="0" wp14:anchorId="09CB0732" wp14:editId="4CDFB286">
            <wp:extent cx="13487400" cy="5270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4698" w14:textId="77777777" w:rsidR="00D74F14" w:rsidRDefault="00D74F14" w:rsidP="00E746DB"/>
    <w:p w14:paraId="1B101700" w14:textId="52C94115" w:rsidR="000377FC" w:rsidRDefault="000377FC" w:rsidP="00E746DB"/>
    <w:p w14:paraId="070F6124" w14:textId="54554D3E" w:rsidR="00D74F14" w:rsidRPr="007054CE" w:rsidRDefault="00D74F14" w:rsidP="00E746DB"/>
    <w:p w14:paraId="55175BEA" w14:textId="7C2DFBA4" w:rsidR="00105ED5" w:rsidRDefault="00A620BC" w:rsidP="003A44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、枚举实体类</w:t>
      </w:r>
    </w:p>
    <w:p w14:paraId="6C26416C" w14:textId="77777777" w:rsidR="00363708" w:rsidRDefault="00363708" w:rsidP="00363708"/>
    <w:p w14:paraId="12A8CE17" w14:textId="7291879A" w:rsidR="00363708" w:rsidRDefault="00E76E38" w:rsidP="003A44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50B5">
        <w:rPr>
          <w:rFonts w:hint="eastAsia"/>
        </w:rPr>
        <w:t>申请</w:t>
      </w:r>
      <w:r>
        <w:rPr>
          <w:rFonts w:hint="eastAsia"/>
        </w:rPr>
        <w:t>审核类型</w:t>
      </w:r>
    </w:p>
    <w:p w14:paraId="1BCB0C36" w14:textId="77777777" w:rsidR="00E76E38" w:rsidRPr="00E76E38" w:rsidRDefault="00E76E38" w:rsidP="00E76E38"/>
    <w:p w14:paraId="25BB11B7" w14:textId="4D9C5A49" w:rsidR="00E76E38" w:rsidRPr="00017DE6" w:rsidRDefault="00E76E38" w:rsidP="00017D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E76E38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E76E38">
        <w:rPr>
          <w:rFonts w:ascii="Menlo" w:hAnsi="Menlo" w:cs="Menlo"/>
          <w:color w:val="52E3F6"/>
          <w:sz w:val="36"/>
          <w:szCs w:val="27"/>
        </w:rPr>
        <w:t xml:space="preserve">EnumWorkflowTaskType </w:t>
      </w:r>
      <w:r w:rsidRPr="00E76E38">
        <w:rPr>
          <w:rFonts w:ascii="Menlo" w:hAnsi="Menlo" w:cs="Menlo"/>
          <w:color w:val="F9FAF4"/>
          <w:sz w:val="36"/>
          <w:szCs w:val="27"/>
        </w:rPr>
        <w:t>{</w:t>
      </w:r>
      <w:r w:rsidRPr="00E76E38">
        <w:rPr>
          <w:rFonts w:ascii="Menlo" w:hAnsi="Menlo" w:cs="Menlo"/>
          <w:color w:val="F9FAF4"/>
          <w:sz w:val="36"/>
          <w:szCs w:val="27"/>
        </w:rPr>
        <w:br/>
      </w:r>
      <w:r w:rsidRPr="00E76E3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预开发票申请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1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预开发票申请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特批额度申请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2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特批额度申请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特批单价申请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3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特批单价申请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应用推广代金券申请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4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应用推广代金券申请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多点宝代金券申请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5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多点宝代金券申请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汇款底单审核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6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汇款底单审核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客户合同审核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7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客户合同审核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拜访客户审核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8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拜访客户审核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客户实名认证审核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9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客户实名认证审核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客户发票信息审核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10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客户发票信息审核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</w:p>
    <w:p w14:paraId="28667E6C" w14:textId="6641B7F1" w:rsidR="00A620BC" w:rsidRDefault="00017DE6" w:rsidP="003A449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25F99">
        <w:rPr>
          <w:rFonts w:hint="eastAsia"/>
        </w:rPr>
        <w:t>审核状态</w:t>
      </w:r>
    </w:p>
    <w:p w14:paraId="1FA3B41E" w14:textId="77777777" w:rsidR="00925F99" w:rsidRDefault="00925F99" w:rsidP="00925F99"/>
    <w:p w14:paraId="5AABEF14" w14:textId="72CDBF1E" w:rsidR="00925F99" w:rsidRPr="00925F99" w:rsidRDefault="00925F99" w:rsidP="00925F9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925F99">
        <w:rPr>
          <w:rFonts w:ascii="Menlo" w:hAnsi="Menlo" w:cs="Menlo"/>
          <w:color w:val="FFFFFF"/>
          <w:sz w:val="32"/>
          <w:szCs w:val="27"/>
        </w:rPr>
        <w:t>*/</w:t>
      </w:r>
      <w:r w:rsidRPr="00925F99">
        <w:rPr>
          <w:rFonts w:ascii="Menlo" w:hAnsi="Menlo" w:cs="Menlo"/>
          <w:color w:val="FFFFFF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925F99">
        <w:rPr>
          <w:rFonts w:ascii="Menlo" w:hAnsi="Menlo" w:cs="Menlo"/>
          <w:color w:val="52E3F6"/>
          <w:sz w:val="32"/>
          <w:szCs w:val="27"/>
        </w:rPr>
        <w:t xml:space="preserve">EnumWorkflowTaskStatus </w:t>
      </w:r>
      <w:r w:rsidRPr="00925F99">
        <w:rPr>
          <w:rFonts w:ascii="Menlo" w:hAnsi="Menlo" w:cs="Menlo"/>
          <w:color w:val="F9FAF4"/>
          <w:sz w:val="32"/>
          <w:szCs w:val="27"/>
        </w:rPr>
        <w:t>{</w:t>
      </w:r>
      <w:r w:rsidRPr="00925F99">
        <w:rPr>
          <w:rFonts w:ascii="Menlo" w:hAnsi="Menlo" w:cs="Menlo"/>
          <w:color w:val="F9FAF4"/>
          <w:sz w:val="32"/>
          <w:szCs w:val="27"/>
        </w:rPr>
        <w:br/>
      </w:r>
      <w:r w:rsidRPr="00925F9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1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等待审批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="00B7618D"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2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审批中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="000F7460" w:rsidRPr="000F7460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DB13F2">
        <w:rPr>
          <w:rFonts w:ascii="Menlo" w:hAnsi="Menlo" w:cs="Menlo" w:hint="eastAsia"/>
          <w:color w:val="FF0000"/>
          <w:sz w:val="32"/>
          <w:szCs w:val="27"/>
          <w:highlight w:val="yellow"/>
        </w:rPr>
        <w:t>当有多个人审核的时候，第一个人审核了，</w:t>
      </w:r>
      <w:r w:rsidR="00DB13F2" w:rsidRPr="00A75AF6">
        <w:rPr>
          <w:rFonts w:ascii="Menlo" w:hAnsi="Menlo" w:cs="Menlo" w:hint="eastAsia"/>
          <w:color w:val="FF0000"/>
          <w:sz w:val="32"/>
          <w:szCs w:val="27"/>
          <w:highlight w:val="yellow"/>
        </w:rPr>
        <w:t>这个时候，状态就会变成审批中</w:t>
      </w:r>
      <w:r w:rsidRPr="000F7460">
        <w:rPr>
          <w:rFonts w:ascii="Menlo" w:hAnsi="Menlo" w:cs="Menlo"/>
          <w:color w:val="FF0000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3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审批完成（同意）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拒绝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4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审批完成（已拒绝）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FF007F"/>
          <w:sz w:val="32"/>
          <w:szCs w:val="27"/>
        </w:rPr>
        <w:t>-</w:t>
      </w:r>
      <w:r w:rsidRPr="00925F99">
        <w:rPr>
          <w:rFonts w:ascii="Menlo" w:hAnsi="Menlo" w:cs="Menlo"/>
          <w:color w:val="C48CFF"/>
          <w:sz w:val="32"/>
          <w:szCs w:val="27"/>
        </w:rPr>
        <w:t>1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撤回作废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99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未知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color w:val="FF007F"/>
          <w:sz w:val="32"/>
          <w:szCs w:val="27"/>
        </w:rPr>
        <w:t>;</w:t>
      </w:r>
    </w:p>
    <w:p w14:paraId="023A789D" w14:textId="77777777" w:rsidR="00925F99" w:rsidRPr="00925F99" w:rsidRDefault="00925F99" w:rsidP="00925F99">
      <w:pPr>
        <w:rPr>
          <w:sz w:val="28"/>
        </w:rPr>
      </w:pPr>
    </w:p>
    <w:p w14:paraId="7F0CB179" w14:textId="54CE9DBF" w:rsidR="00A620BC" w:rsidRDefault="00636E4C" w:rsidP="003A449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、审批人类型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2926AC">
        <w:rPr>
          <w:rFonts w:hint="eastAsia"/>
        </w:rPr>
        <w:t>一般</w:t>
      </w:r>
      <w:r>
        <w:rPr>
          <w:rFonts w:hint="eastAsia"/>
        </w:rPr>
        <w:t>用不上）</w:t>
      </w:r>
    </w:p>
    <w:p w14:paraId="7A35E71D" w14:textId="77777777" w:rsidR="00636E4C" w:rsidRPr="00636E4C" w:rsidRDefault="00636E4C" w:rsidP="00636E4C">
      <w:pPr>
        <w:rPr>
          <w:sz w:val="28"/>
        </w:rPr>
      </w:pPr>
    </w:p>
    <w:p w14:paraId="52D5D32F" w14:textId="77777777" w:rsidR="00636E4C" w:rsidRPr="00636E4C" w:rsidRDefault="00636E4C" w:rsidP="00636E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36E4C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636E4C">
        <w:rPr>
          <w:rFonts w:ascii="Menlo" w:hAnsi="Menlo" w:cs="Menlo"/>
          <w:color w:val="52E3F6"/>
          <w:sz w:val="32"/>
          <w:szCs w:val="27"/>
        </w:rPr>
        <w:t xml:space="preserve">EnumWorkflowTaskCuserType </w:t>
      </w:r>
      <w:r w:rsidRPr="00636E4C">
        <w:rPr>
          <w:rFonts w:ascii="Menlo" w:hAnsi="Menlo" w:cs="Menlo"/>
          <w:color w:val="F9FAF4"/>
          <w:sz w:val="32"/>
          <w:szCs w:val="27"/>
        </w:rPr>
        <w:t>{</w:t>
      </w:r>
      <w:r w:rsidRPr="00636E4C">
        <w:rPr>
          <w:rFonts w:ascii="Menlo" w:hAnsi="Menlo" w:cs="Menlo"/>
          <w:color w:val="F9FAF4"/>
          <w:sz w:val="32"/>
          <w:szCs w:val="27"/>
        </w:rPr>
        <w:br/>
      </w:r>
      <w:r w:rsidRPr="00636E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多点员工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1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多点员工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2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广告主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FF007F"/>
          <w:sz w:val="32"/>
          <w:szCs w:val="27"/>
        </w:rPr>
        <w:br/>
      </w:r>
      <w:r w:rsidRPr="00636E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99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未知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color w:val="FF007F"/>
          <w:sz w:val="32"/>
          <w:szCs w:val="27"/>
        </w:rPr>
        <w:t>;</w:t>
      </w:r>
    </w:p>
    <w:p w14:paraId="00F02E2A" w14:textId="77777777" w:rsidR="00636E4C" w:rsidRDefault="00636E4C" w:rsidP="00636E4C">
      <w:pPr>
        <w:rPr>
          <w:sz w:val="28"/>
        </w:rPr>
      </w:pPr>
    </w:p>
    <w:p w14:paraId="0DD29C9F" w14:textId="4308AA59" w:rsidR="00750BC1" w:rsidRDefault="00750BC1" w:rsidP="00522E8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、页面展示</w:t>
      </w:r>
    </w:p>
    <w:p w14:paraId="3E7C0368" w14:textId="77777777" w:rsidR="00750BC1" w:rsidRDefault="00750BC1" w:rsidP="00750BC1"/>
    <w:p w14:paraId="369B75EA" w14:textId="05075047" w:rsidR="00750BC1" w:rsidRPr="00750BC1" w:rsidRDefault="00750BC1" w:rsidP="00750BC1">
      <w:r w:rsidRPr="000377FC">
        <w:rPr>
          <w:noProof/>
        </w:rPr>
        <w:drawing>
          <wp:inline distT="0" distB="0" distL="0" distR="0" wp14:anchorId="049F651A" wp14:editId="71F6377C">
            <wp:extent cx="17199681" cy="18561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9681" cy="1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E7F" w14:textId="12C92C49" w:rsidR="00522E8B" w:rsidRDefault="00522E8B" w:rsidP="00522E8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、数据库数据</w:t>
      </w:r>
    </w:p>
    <w:p w14:paraId="6EEBF811" w14:textId="77777777" w:rsidR="00900942" w:rsidRPr="00900942" w:rsidRDefault="00900942" w:rsidP="00900942"/>
    <w:p w14:paraId="4AB4A730" w14:textId="17996480" w:rsidR="00522E8B" w:rsidRDefault="00900942" w:rsidP="00522E8B">
      <w:r w:rsidRPr="00900942">
        <w:rPr>
          <w:noProof/>
        </w:rPr>
        <w:drawing>
          <wp:inline distT="0" distB="0" distL="0" distR="0" wp14:anchorId="72B13CF1" wp14:editId="147BDD78">
            <wp:extent cx="14579600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EE6" w14:textId="77777777" w:rsidR="00522E8B" w:rsidRPr="00522E8B" w:rsidRDefault="00522E8B" w:rsidP="00522E8B"/>
    <w:p w14:paraId="10FFC283" w14:textId="5E0174FB" w:rsidR="00925F99" w:rsidRDefault="00AE68A8" w:rsidP="00AE68A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11A18">
        <w:rPr>
          <w:rFonts w:hint="eastAsia"/>
        </w:rPr>
        <w:t>申请人、</w:t>
      </w:r>
      <w:r>
        <w:rPr>
          <w:rFonts w:hint="eastAsia"/>
        </w:rPr>
        <w:t>审批人和抄送人集合</w:t>
      </w:r>
      <w:r>
        <w:rPr>
          <w:rFonts w:hint="eastAsia"/>
        </w:rPr>
        <w:t xml:space="preserve"> </w:t>
      </w:r>
      <w:r>
        <w:rPr>
          <w:rFonts w:hint="eastAsia"/>
        </w:rPr>
        <w:t>实体类</w:t>
      </w:r>
    </w:p>
    <w:p w14:paraId="35E29D4B" w14:textId="77777777" w:rsidR="00AE68A8" w:rsidRDefault="00AE68A8" w:rsidP="00AE68A8"/>
    <w:p w14:paraId="1FA57B98" w14:textId="72E35081" w:rsidR="00AE68A8" w:rsidRDefault="00AE68A8" w:rsidP="003A44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、数据表</w:t>
      </w:r>
      <w:r>
        <w:rPr>
          <w:rFonts w:hint="eastAsia"/>
        </w:rPr>
        <w:t xml:space="preserve"> </w:t>
      </w:r>
      <w:r w:rsidRPr="00AE68A8">
        <w:t>WorkflowTaskExamineDetails</w:t>
      </w:r>
    </w:p>
    <w:p w14:paraId="2AFAB3C2" w14:textId="77777777" w:rsidR="000D253F" w:rsidRPr="000D253F" w:rsidRDefault="000D253F" w:rsidP="000D253F"/>
    <w:p w14:paraId="159449A5" w14:textId="77777777" w:rsidR="00AE68A8" w:rsidRDefault="00AE68A8" w:rsidP="00AE68A8"/>
    <w:p w14:paraId="58300950" w14:textId="739391A6" w:rsidR="00AE68A8" w:rsidRPr="00AE68A8" w:rsidRDefault="00AE68A8" w:rsidP="00AE68A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E68A8">
        <w:rPr>
          <w:rFonts w:ascii="Menlo" w:hAnsi="Menlo" w:cs="Menlo"/>
          <w:color w:val="D9E577"/>
          <w:sz w:val="32"/>
          <w:szCs w:val="27"/>
        </w:rPr>
        <w:t>@Entity</w:t>
      </w:r>
      <w:r w:rsidRPr="00AE68A8">
        <w:rPr>
          <w:rFonts w:ascii="Menlo" w:hAnsi="Menlo" w:cs="Menlo"/>
          <w:color w:val="D9E577"/>
          <w:sz w:val="32"/>
          <w:szCs w:val="27"/>
        </w:rPr>
        <w:br/>
        <w:t>@Table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"workflow_task_examine_details"</w:t>
      </w:r>
      <w:r w:rsidRPr="00AE68A8">
        <w:rPr>
          <w:rFonts w:ascii="Menlo" w:hAnsi="Menlo" w:cs="Menlo"/>
          <w:color w:val="FF007F"/>
          <w:sz w:val="32"/>
          <w:szCs w:val="27"/>
        </w:rPr>
        <w:t>,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F9FAF4"/>
          <w:sz w:val="32"/>
          <w:szCs w:val="27"/>
        </w:rPr>
        <w:t>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AE68A8">
        <w:rPr>
          <w:rFonts w:ascii="Menlo" w:hAnsi="Menlo" w:cs="Menlo"/>
          <w:color w:val="D9E577"/>
          <w:sz w:val="32"/>
          <w:szCs w:val="27"/>
        </w:rPr>
        <w:t>@Index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"task_adm_uniq"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"taskId,admId"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unique </w:t>
      </w:r>
      <w:r w:rsidRPr="00AE68A8">
        <w:rPr>
          <w:rFonts w:ascii="Menlo" w:hAnsi="Menlo" w:cs="Menlo"/>
          <w:color w:val="FF007F"/>
          <w:sz w:val="32"/>
          <w:szCs w:val="27"/>
        </w:rPr>
        <w:t>= true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AE68A8">
        <w:rPr>
          <w:rFonts w:ascii="Menlo" w:hAnsi="Menlo" w:cs="Menlo"/>
          <w:color w:val="F9FAF4"/>
          <w:sz w:val="32"/>
          <w:szCs w:val="27"/>
        </w:rPr>
        <w:br/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AE68A8">
        <w:rPr>
          <w:rFonts w:ascii="Menlo" w:hAnsi="Menlo" w:cs="Menlo"/>
          <w:color w:val="F9FAF4"/>
          <w:sz w:val="32"/>
          <w:szCs w:val="27"/>
        </w:rPr>
        <w:t>{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C48CFF"/>
          <w:sz w:val="32"/>
          <w:szCs w:val="27"/>
        </w:rPr>
        <w:t>4198682330135502141L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@Id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52E3F6"/>
          <w:sz w:val="32"/>
          <w:szCs w:val="27"/>
        </w:rPr>
        <w:t>GenerationType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CFBFAD"/>
          <w:sz w:val="32"/>
          <w:szCs w:val="27"/>
        </w:rPr>
        <w:t>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BB0EF7">
        <w:rPr>
          <w:rFonts w:ascii="Menlo" w:hAnsi="Menlo" w:cs="Menlo"/>
          <w:color w:val="FF0000"/>
          <w:sz w:val="40"/>
          <w:szCs w:val="27"/>
        </w:rPr>
        <w:t xml:space="preserve"> </w:t>
      </w:r>
      <w:r w:rsidRPr="00BB0EF7">
        <w:rPr>
          <w:rFonts w:ascii="Menlo" w:hAnsi="Menlo" w:cs="Menlo"/>
          <w:color w:val="FF0000"/>
          <w:sz w:val="40"/>
          <w:szCs w:val="27"/>
          <w:highlight w:val="yellow"/>
        </w:rPr>
        <w:t>private Long taskId;           //WorkflowTask id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CFBFAD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申请人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审批人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抄送人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</w:t>
      </w:r>
      <w:r w:rsidRPr="00441A36">
        <w:rPr>
          <w:rFonts w:ascii="Menlo" w:hAnsi="Menlo" w:cs="Menlo"/>
          <w:color w:val="FF0000"/>
          <w:sz w:val="32"/>
          <w:szCs w:val="27"/>
        </w:rPr>
        <w:t xml:space="preserve"> </w:t>
      </w:r>
      <w:r w:rsidRPr="00441A36">
        <w:rPr>
          <w:rFonts w:ascii="Menlo" w:hAnsi="Menlo" w:cs="Menlo"/>
          <w:color w:val="FF0000"/>
          <w:sz w:val="32"/>
          <w:szCs w:val="27"/>
          <w:highlight w:val="yellow"/>
        </w:rPr>
        <w:t>private Integer admType;     //EnumWorkflowTaskUserType</w:t>
      </w:r>
      <w:r w:rsidR="00441A36" w:rsidRPr="00441A36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申请人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审批人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抄送人</w:t>
      </w:r>
      <w:r w:rsidR="00441A36"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</w:t>
      </w:r>
      <w:r w:rsidRPr="00E12CAD">
        <w:rPr>
          <w:rFonts w:ascii="Menlo" w:hAnsi="Menlo" w:cs="Menlo"/>
          <w:color w:val="FF0000"/>
          <w:sz w:val="36"/>
          <w:szCs w:val="27"/>
        </w:rPr>
        <w:t xml:space="preserve"> 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private Integer examineOrder;     //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处理顺序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 xml:space="preserve"> 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多个人审批时</w:t>
      </w:r>
      <w:r w:rsidR="00E12CAD" w:rsidRPr="00E12CAD">
        <w:rPr>
          <w:rFonts w:ascii="Menlo" w:hAnsi="Menlo" w:cs="Menlo" w:hint="eastAsia"/>
          <w:color w:val="FF0000"/>
          <w:sz w:val="36"/>
          <w:szCs w:val="27"/>
          <w:highlight w:val="yellow"/>
        </w:rPr>
        <w:t>，多人共同和审核同一件</w:t>
      </w:r>
      <w:r w:rsidR="00E12CAD" w:rsidRPr="00C22343">
        <w:rPr>
          <w:rFonts w:ascii="Menlo" w:hAnsi="Menlo" w:cs="Menlo" w:hint="eastAsia"/>
          <w:color w:val="FF0000"/>
          <w:sz w:val="36"/>
          <w:szCs w:val="27"/>
          <w:highlight w:val="yellow"/>
        </w:rPr>
        <w:t>事情</w:t>
      </w:r>
      <w:r w:rsidR="00C22343" w:rsidRPr="00C22343">
        <w:rPr>
          <w:rFonts w:ascii="Menlo" w:hAnsi="Menlo" w:cs="Menlo" w:hint="eastAsia"/>
          <w:color w:val="FF0000"/>
          <w:sz w:val="36"/>
          <w:szCs w:val="27"/>
          <w:highlight w:val="yellow"/>
        </w:rPr>
        <w:t>，其数据是在创建审核信息的时候创建的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CFBFAD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当前处理状态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EnumWorkflowTaskExamineStatus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remark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审批人审批时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批注、回复、说明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@Temporal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>TemporalType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@Column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AE68A8">
        <w:rPr>
          <w:rFonts w:ascii="Menlo" w:hAnsi="Menlo" w:cs="Menlo"/>
          <w:color w:val="FF007F"/>
          <w:sz w:val="32"/>
          <w:szCs w:val="27"/>
        </w:rPr>
        <w:t>= false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AE68A8">
        <w:rPr>
          <w:rFonts w:ascii="Menlo" w:hAnsi="Menlo" w:cs="Menlo"/>
          <w:color w:val="CFBFAD"/>
          <w:sz w:val="32"/>
          <w:szCs w:val="27"/>
        </w:rPr>
        <w:t>cdate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创建时间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@Temporal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>TemporalType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@Column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AE68A8">
        <w:rPr>
          <w:rFonts w:ascii="Menlo" w:hAnsi="Menlo" w:cs="Menlo"/>
          <w:color w:val="FF007F"/>
          <w:sz w:val="32"/>
          <w:szCs w:val="27"/>
        </w:rPr>
        <w:t>= true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AE68A8">
        <w:rPr>
          <w:rFonts w:ascii="Menlo" w:hAnsi="Menlo" w:cs="Menlo"/>
          <w:color w:val="CFBFAD"/>
          <w:sz w:val="32"/>
          <w:szCs w:val="27"/>
        </w:rPr>
        <w:t>udate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最后处理时间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admName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examineStatusDesc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currAdmUserFlag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false;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是否是当前登录人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false;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流程是否走到该节点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是否轮到该记录处理了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apprDetailsShowFlag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后面等待审批的审批人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E68A8">
        <w:rPr>
          <w:rFonts w:ascii="Menlo" w:hAnsi="Menlo" w:cs="Menlo"/>
          <w:color w:val="A7EC21"/>
          <w:sz w:val="32"/>
          <w:szCs w:val="27"/>
        </w:rPr>
        <w:t>WorkflowTaskExamineDetails</w:t>
      </w:r>
      <w:r w:rsidRPr="00AE68A8">
        <w:rPr>
          <w:rFonts w:ascii="Menlo" w:hAnsi="Menlo" w:cs="Menlo"/>
          <w:color w:val="F9FAF4"/>
          <w:sz w:val="32"/>
          <w:szCs w:val="27"/>
        </w:rPr>
        <w:t>() 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E68A8">
        <w:rPr>
          <w:rFonts w:ascii="Menlo" w:hAnsi="Menlo" w:cs="Menlo"/>
          <w:color w:val="A7EC21"/>
          <w:sz w:val="32"/>
          <w:szCs w:val="27"/>
        </w:rPr>
        <w:t>WorkflowTaskExamineDetails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BFA4A4"/>
          <w:sz w:val="32"/>
          <w:szCs w:val="27"/>
        </w:rPr>
        <w:t>taskId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BFA4A4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admType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examineOrder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BFA4A4"/>
          <w:sz w:val="32"/>
          <w:szCs w:val="27"/>
        </w:rPr>
        <w:t>remark</w:t>
      </w:r>
      <w:r w:rsidRPr="00AE68A8">
        <w:rPr>
          <w:rFonts w:ascii="Menlo" w:hAnsi="Menlo" w:cs="Menlo"/>
          <w:color w:val="F9FAF4"/>
          <w:sz w:val="32"/>
          <w:szCs w:val="27"/>
        </w:rPr>
        <w:t>) 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E68A8">
        <w:rPr>
          <w:rFonts w:ascii="Menlo" w:hAnsi="Menlo" w:cs="Menlo"/>
          <w:color w:val="FF007F"/>
          <w:sz w:val="32"/>
          <w:szCs w:val="27"/>
        </w:rPr>
        <w:t>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taskId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taskId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admId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admType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admType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examineOrder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examineOrder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examineStatus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remark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remark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9FAF4"/>
          <w:sz w:val="32"/>
          <w:szCs w:val="27"/>
        </w:rPr>
        <w:t>}</w:t>
      </w:r>
    </w:p>
    <w:p w14:paraId="74D9FE41" w14:textId="77777777" w:rsidR="00AE68A8" w:rsidRPr="00AE68A8" w:rsidRDefault="00AE68A8" w:rsidP="00AE68A8"/>
    <w:p w14:paraId="43535D38" w14:textId="417F167D" w:rsidR="00AE68A8" w:rsidRDefault="009C0814" w:rsidP="003A44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4493">
        <w:rPr>
          <w:rFonts w:hint="eastAsia"/>
        </w:rPr>
        <w:t>枚举实体类</w:t>
      </w:r>
    </w:p>
    <w:p w14:paraId="0B2B8FDA" w14:textId="27A489F0" w:rsidR="003A4493" w:rsidRDefault="003A4493" w:rsidP="003A44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F2B62">
        <w:rPr>
          <w:rFonts w:hint="eastAsia"/>
        </w:rPr>
        <w:t>提交的审核类型</w:t>
      </w:r>
    </w:p>
    <w:p w14:paraId="6E4C77FA" w14:textId="77777777" w:rsidR="001F2B62" w:rsidRPr="001F2B62" w:rsidRDefault="001F2B62" w:rsidP="001F2B62">
      <w:pPr>
        <w:rPr>
          <w:sz w:val="32"/>
        </w:rPr>
      </w:pPr>
    </w:p>
    <w:p w14:paraId="1A57A5FC" w14:textId="77777777" w:rsidR="001F2B62" w:rsidRPr="001F2B62" w:rsidRDefault="001F2B62" w:rsidP="001F2B6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1F2B62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EnumWorkflowTaskExamineStatus </w:t>
      </w:r>
      <w:r w:rsidRPr="001F2B62">
        <w:rPr>
          <w:rFonts w:ascii="Menlo" w:hAnsi="Menlo" w:cs="Menlo"/>
          <w:color w:val="F9FAF4"/>
          <w:sz w:val="36"/>
          <w:szCs w:val="27"/>
        </w:rPr>
        <w:t>{</w:t>
      </w:r>
      <w:r w:rsidRPr="001F2B62">
        <w:rPr>
          <w:rFonts w:ascii="Menlo" w:hAnsi="Menlo" w:cs="Menlo"/>
          <w:color w:val="F9FAF4"/>
          <w:sz w:val="36"/>
          <w:szCs w:val="27"/>
        </w:rPr>
        <w:br/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撤回作废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FF007F"/>
          <w:sz w:val="36"/>
          <w:szCs w:val="27"/>
        </w:rPr>
        <w:t>-</w:t>
      </w:r>
      <w:r w:rsidRPr="001F2B62">
        <w:rPr>
          <w:rFonts w:ascii="Menlo" w:hAnsi="Menlo" w:cs="Menlo"/>
          <w:color w:val="C48CFF"/>
          <w:sz w:val="36"/>
          <w:szCs w:val="27"/>
        </w:rPr>
        <w:t>1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撤回作废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发起申请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0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发起申请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等待审批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1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等待审批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审批通过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2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审批通过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审批拒绝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3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审批拒绝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未知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99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未知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1F2B62">
        <w:rPr>
          <w:rFonts w:ascii="Menlo" w:hAnsi="Menlo" w:cs="Menlo"/>
          <w:color w:val="CFBFAD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1F2B62">
        <w:rPr>
          <w:rFonts w:ascii="Menlo" w:hAnsi="Menlo" w:cs="Menlo"/>
          <w:color w:val="CFBFAD"/>
          <w:sz w:val="36"/>
          <w:szCs w:val="27"/>
        </w:rPr>
        <w:t>des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A7EC21"/>
          <w:sz w:val="36"/>
          <w:szCs w:val="27"/>
        </w:rPr>
        <w:t>EnumWorkflowTaskExamineStatus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1F2B62">
        <w:rPr>
          <w:rFonts w:ascii="Menlo" w:hAnsi="Menlo" w:cs="Menlo"/>
          <w:color w:val="BFA4A4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,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1F2B62">
        <w:rPr>
          <w:rFonts w:ascii="Menlo" w:hAnsi="Menlo" w:cs="Menlo"/>
          <w:color w:val="BFA4A4"/>
          <w:sz w:val="36"/>
          <w:szCs w:val="27"/>
        </w:rPr>
        <w:t>des</w:t>
      </w:r>
      <w:r w:rsidRPr="001F2B62">
        <w:rPr>
          <w:rFonts w:ascii="Menlo" w:hAnsi="Menlo" w:cs="Menlo"/>
          <w:color w:val="F9FAF4"/>
          <w:sz w:val="36"/>
          <w:szCs w:val="27"/>
        </w:rPr>
        <w:t>) {</w:t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1F2B62">
        <w:rPr>
          <w:rFonts w:ascii="Menlo" w:hAnsi="Menlo" w:cs="Menlo"/>
          <w:color w:val="FF007F"/>
          <w:sz w:val="36"/>
          <w:szCs w:val="27"/>
        </w:rPr>
        <w:t>this.</w:t>
      </w:r>
      <w:r w:rsidRPr="001F2B62">
        <w:rPr>
          <w:rFonts w:ascii="Menlo" w:hAnsi="Menlo" w:cs="Menlo"/>
          <w:color w:val="CFBFAD"/>
          <w:sz w:val="36"/>
          <w:szCs w:val="27"/>
        </w:rPr>
        <w:t xml:space="preserve">type 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F2B62">
        <w:rPr>
          <w:rFonts w:ascii="Menlo" w:hAnsi="Menlo" w:cs="Menlo"/>
          <w:color w:val="BFA4A4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    this.</w:t>
      </w:r>
      <w:r w:rsidRPr="001F2B62">
        <w:rPr>
          <w:rFonts w:ascii="Menlo" w:hAnsi="Menlo" w:cs="Menlo"/>
          <w:color w:val="CFBFAD"/>
          <w:sz w:val="36"/>
          <w:szCs w:val="27"/>
        </w:rPr>
        <w:t xml:space="preserve">des 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F2B62">
        <w:rPr>
          <w:rFonts w:ascii="Menlo" w:hAnsi="Menlo" w:cs="Menlo"/>
          <w:color w:val="BFA4A4"/>
          <w:sz w:val="36"/>
          <w:szCs w:val="27"/>
        </w:rPr>
        <w:t>des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F9FAF4"/>
          <w:sz w:val="36"/>
          <w:szCs w:val="27"/>
        </w:rPr>
        <w:t>}</w:t>
      </w:r>
    </w:p>
    <w:p w14:paraId="06A3B014" w14:textId="77777777" w:rsidR="001F2B62" w:rsidRDefault="001F2B62" w:rsidP="001F2B62"/>
    <w:p w14:paraId="72681F16" w14:textId="63656237" w:rsidR="00CA093F" w:rsidRDefault="00460E66" w:rsidP="00460E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、人的类型</w:t>
      </w:r>
    </w:p>
    <w:p w14:paraId="4375B21F" w14:textId="77777777" w:rsidR="00460E66" w:rsidRDefault="00460E66" w:rsidP="00460E66"/>
    <w:p w14:paraId="644A6C44" w14:textId="77777777" w:rsidR="00695598" w:rsidRPr="00695598" w:rsidRDefault="00695598" w:rsidP="006955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695598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EnumWorkflowTaskUserType </w:t>
      </w:r>
      <w:r w:rsidRPr="00695598">
        <w:rPr>
          <w:rFonts w:ascii="Menlo" w:hAnsi="Menlo" w:cs="Menlo"/>
          <w:color w:val="F9FAF4"/>
          <w:sz w:val="36"/>
          <w:szCs w:val="27"/>
        </w:rPr>
        <w:t>{</w:t>
      </w:r>
      <w:r w:rsidRPr="00695598">
        <w:rPr>
          <w:rFonts w:ascii="Menlo" w:hAnsi="Menlo" w:cs="Menlo"/>
          <w:color w:val="F9FAF4"/>
          <w:sz w:val="36"/>
          <w:szCs w:val="27"/>
        </w:rPr>
        <w:br/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申请人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1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申请人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2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审批人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3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抄送人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未知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99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未知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695598">
        <w:rPr>
          <w:rFonts w:ascii="Menlo" w:hAnsi="Menlo" w:cs="Menlo"/>
          <w:color w:val="CFBFAD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695598">
        <w:rPr>
          <w:rFonts w:ascii="Menlo" w:hAnsi="Menlo" w:cs="Menlo"/>
          <w:color w:val="CFBFAD"/>
          <w:sz w:val="36"/>
          <w:szCs w:val="27"/>
        </w:rPr>
        <w:t>des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A7EC21"/>
          <w:sz w:val="36"/>
          <w:szCs w:val="27"/>
        </w:rPr>
        <w:t>EnumWorkflowTaskUserType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695598">
        <w:rPr>
          <w:rFonts w:ascii="Menlo" w:hAnsi="Menlo" w:cs="Menlo"/>
          <w:color w:val="BFA4A4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,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695598">
        <w:rPr>
          <w:rFonts w:ascii="Menlo" w:hAnsi="Menlo" w:cs="Menlo"/>
          <w:color w:val="BFA4A4"/>
          <w:sz w:val="36"/>
          <w:szCs w:val="27"/>
        </w:rPr>
        <w:t>des</w:t>
      </w:r>
      <w:r w:rsidRPr="00695598">
        <w:rPr>
          <w:rFonts w:ascii="Menlo" w:hAnsi="Menlo" w:cs="Menlo"/>
          <w:color w:val="F9FAF4"/>
          <w:sz w:val="36"/>
          <w:szCs w:val="27"/>
        </w:rPr>
        <w:t>) {</w:t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695598">
        <w:rPr>
          <w:rFonts w:ascii="Menlo" w:hAnsi="Menlo" w:cs="Menlo"/>
          <w:color w:val="FF007F"/>
          <w:sz w:val="36"/>
          <w:szCs w:val="27"/>
        </w:rPr>
        <w:t>this.</w:t>
      </w:r>
      <w:r w:rsidRPr="00695598">
        <w:rPr>
          <w:rFonts w:ascii="Menlo" w:hAnsi="Menlo" w:cs="Menlo"/>
          <w:color w:val="CFBFAD"/>
          <w:sz w:val="36"/>
          <w:szCs w:val="27"/>
        </w:rPr>
        <w:t xml:space="preserve">type 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= </w:t>
      </w:r>
      <w:r w:rsidRPr="00695598">
        <w:rPr>
          <w:rFonts w:ascii="Menlo" w:hAnsi="Menlo" w:cs="Menlo"/>
          <w:color w:val="BFA4A4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    this.</w:t>
      </w:r>
      <w:r w:rsidRPr="00695598">
        <w:rPr>
          <w:rFonts w:ascii="Menlo" w:hAnsi="Menlo" w:cs="Menlo"/>
          <w:color w:val="CFBFAD"/>
          <w:sz w:val="36"/>
          <w:szCs w:val="27"/>
        </w:rPr>
        <w:t xml:space="preserve">des 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= </w:t>
      </w:r>
      <w:r w:rsidRPr="00695598">
        <w:rPr>
          <w:rFonts w:ascii="Menlo" w:hAnsi="Menlo" w:cs="Menlo"/>
          <w:color w:val="BFA4A4"/>
          <w:sz w:val="36"/>
          <w:szCs w:val="27"/>
        </w:rPr>
        <w:t>des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F9FAF4"/>
          <w:sz w:val="36"/>
          <w:szCs w:val="27"/>
        </w:rPr>
        <w:t>}</w:t>
      </w:r>
    </w:p>
    <w:p w14:paraId="153F1672" w14:textId="77777777" w:rsidR="00460E66" w:rsidRPr="00460E66" w:rsidRDefault="00460E66" w:rsidP="00460E66"/>
    <w:p w14:paraId="1F7D9351" w14:textId="0B4881F7" w:rsidR="00CA093F" w:rsidRDefault="00522E8B" w:rsidP="001A425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A425D">
        <w:rPr>
          <w:rFonts w:hint="eastAsia"/>
        </w:rPr>
        <w:t>数据库数据</w:t>
      </w:r>
    </w:p>
    <w:p w14:paraId="0840B0B1" w14:textId="2BD517A2" w:rsidR="000B5103" w:rsidRDefault="000B5103" w:rsidP="00AD02EE">
      <w:pPr>
        <w:pStyle w:val="3"/>
      </w:pPr>
      <w:r>
        <w:rPr>
          <w:rFonts w:hint="eastAsia"/>
        </w:rPr>
        <w:t>解释：</w:t>
      </w:r>
      <w:r w:rsidR="00AD02EE">
        <w:rPr>
          <w:rFonts w:hint="eastAsia"/>
        </w:rPr>
        <w:t xml:space="preserve">admid </w:t>
      </w:r>
      <w:r w:rsidR="00AD02EE">
        <w:rPr>
          <w:rFonts w:hint="eastAsia"/>
        </w:rPr>
        <w:t>为</w:t>
      </w:r>
      <w:r w:rsidR="00AD02EE">
        <w:rPr>
          <w:rFonts w:hint="eastAsia"/>
        </w:rPr>
        <w:t xml:space="preserve">1 </w:t>
      </w:r>
      <w:r w:rsidR="00AD02EE">
        <w:rPr>
          <w:rFonts w:hint="eastAsia"/>
        </w:rPr>
        <w:t>为</w:t>
      </w:r>
      <w:r w:rsidR="00AD02EE">
        <w:rPr>
          <w:rFonts w:hint="eastAsia"/>
        </w:rPr>
        <w:t>test</w:t>
      </w:r>
      <w:r w:rsidR="00AD02EE">
        <w:rPr>
          <w:rFonts w:hint="eastAsia"/>
        </w:rPr>
        <w:t>账户</w:t>
      </w:r>
      <w:r w:rsidR="00AD02EE">
        <w:rPr>
          <w:rFonts w:hint="eastAsia"/>
        </w:rPr>
        <w:t xml:space="preserve"> </w:t>
      </w:r>
      <w:hyperlink r:id="rId12" w:history="1">
        <w:r w:rsidR="00AD02EE" w:rsidRPr="00B00B39">
          <w:rPr>
            <w:rStyle w:val="ab"/>
            <w:rFonts w:hint="eastAsia"/>
          </w:rPr>
          <w:t>44</w:t>
        </w:r>
        <w:r w:rsidR="00AD02EE" w:rsidRPr="00B00B39">
          <w:rPr>
            <w:rStyle w:val="ab"/>
            <w:rFonts w:hint="eastAsia"/>
          </w:rPr>
          <w:t>为</w:t>
        </w:r>
        <w:r w:rsidR="00AD02EE" w:rsidRPr="00B00B39">
          <w:rPr>
            <w:rStyle w:val="ab"/>
            <w:rFonts w:hint="eastAsia"/>
          </w:rPr>
          <w:t>yujin.zhang@duodian.com</w:t>
        </w:r>
      </w:hyperlink>
      <w:r w:rsidR="00AD02EE">
        <w:rPr>
          <w:rFonts w:hint="eastAsia"/>
        </w:rPr>
        <w:t xml:space="preserve"> </w:t>
      </w:r>
      <w:r w:rsidR="00AD02EE">
        <w:rPr>
          <w:rFonts w:hint="eastAsia"/>
        </w:rPr>
        <w:t>账户为抄送人</w:t>
      </w:r>
      <w:r w:rsidR="00E12CAD">
        <w:rPr>
          <w:rFonts w:hint="eastAsia"/>
        </w:rPr>
        <w:t xml:space="preserve"> </w:t>
      </w:r>
    </w:p>
    <w:p w14:paraId="1581CBAF" w14:textId="77777777" w:rsidR="00DD4A49" w:rsidRDefault="00DD4A49" w:rsidP="00DD4A49"/>
    <w:p w14:paraId="2F6FC3BB" w14:textId="16DD39BD" w:rsidR="00DD4A49" w:rsidRDefault="00DD4A49" w:rsidP="00DD4A4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、申请人为</w:t>
      </w:r>
      <w:r>
        <w:rPr>
          <w:rFonts w:hint="eastAsia"/>
        </w:rPr>
        <w:t xml:space="preserve"> adminId </w:t>
      </w:r>
      <w:r>
        <w:rPr>
          <w:rFonts w:hint="eastAsia"/>
        </w:rPr>
        <w:t>第一条记录</w:t>
      </w:r>
      <w:r>
        <w:rPr>
          <w:rFonts w:hint="eastAsia"/>
        </w:rPr>
        <w:t xml:space="preserve"> </w:t>
      </w:r>
      <w:r w:rsidR="00BB4196">
        <w:rPr>
          <w:rFonts w:hint="eastAsia"/>
        </w:rPr>
        <w:t>，审核人</w:t>
      </w:r>
      <w:r>
        <w:rPr>
          <w:rFonts w:hint="eastAsia"/>
        </w:rPr>
        <w:t>admid</w:t>
      </w:r>
      <w:r>
        <w:rPr>
          <w:rFonts w:hint="eastAsia"/>
        </w:rPr>
        <w:t>为第二条记录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hyperlink r:id="rId13" w:history="1">
        <w:r w:rsidRPr="00B00B39">
          <w:rPr>
            <w:rStyle w:val="ab"/>
            <w:rFonts w:hint="eastAsia"/>
          </w:rPr>
          <w:t>抄送人为</w:t>
        </w:r>
        <w:r w:rsidRPr="00B00B39">
          <w:rPr>
            <w:rStyle w:val="ab"/>
            <w:rFonts w:hint="eastAsia"/>
          </w:rPr>
          <w:t>yujin.zhang@duodian.com</w:t>
        </w:r>
      </w:hyperlink>
      <w:r>
        <w:rPr>
          <w:rFonts w:hint="eastAsia"/>
        </w:rPr>
        <w:t xml:space="preserve">  </w:t>
      </w:r>
      <w:r w:rsidR="00460E66">
        <w:rPr>
          <w:rFonts w:hint="eastAsia"/>
        </w:rPr>
        <w:t>（</w:t>
      </w:r>
      <w:r w:rsidR="00460E66">
        <w:rPr>
          <w:rFonts w:hint="eastAsia"/>
        </w:rPr>
        <w:t xml:space="preserve">admType </w:t>
      </w:r>
      <w:r w:rsidR="00460E66">
        <w:rPr>
          <w:rFonts w:hint="eastAsia"/>
        </w:rPr>
        <w:t>进行区分）</w:t>
      </w:r>
    </w:p>
    <w:p w14:paraId="1204CA02" w14:textId="77777777" w:rsidR="00460E66" w:rsidRDefault="00460E66" w:rsidP="00460E66"/>
    <w:p w14:paraId="5CC66F03" w14:textId="0BE1BFE0" w:rsidR="00460E66" w:rsidRDefault="00460E66" w:rsidP="00460E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C3D0B">
        <w:rPr>
          <w:rFonts w:hint="eastAsia"/>
        </w:rPr>
        <w:t xml:space="preserve">examineOrder </w:t>
      </w:r>
      <w:r w:rsidR="004C3D0B">
        <w:rPr>
          <w:rFonts w:hint="eastAsia"/>
        </w:rPr>
        <w:t>默认顺序是</w:t>
      </w:r>
      <w:r w:rsidR="004C3D0B">
        <w:rPr>
          <w:rFonts w:hint="eastAsia"/>
        </w:rPr>
        <w:t xml:space="preserve">1 </w:t>
      </w:r>
      <w:r w:rsidR="004C3D0B">
        <w:rPr>
          <w:rFonts w:hint="eastAsia"/>
        </w:rPr>
        <w:t>，</w:t>
      </w:r>
      <w:r w:rsidR="00AD142D">
        <w:rPr>
          <w:rFonts w:hint="eastAsia"/>
        </w:rPr>
        <w:t>有多个审核人依</w:t>
      </w:r>
      <w:r w:rsidR="003A15AB">
        <w:rPr>
          <w:rFonts w:hint="eastAsia"/>
        </w:rPr>
        <w:t>次排下去。</w:t>
      </w:r>
    </w:p>
    <w:p w14:paraId="347D0267" w14:textId="4E8AB571" w:rsidR="00AD142D" w:rsidRPr="00AD142D" w:rsidRDefault="00AD142D" w:rsidP="00AD142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examineStatus </w:t>
      </w:r>
      <w:r w:rsidR="006D2D92">
        <w:rPr>
          <w:rFonts w:hint="eastAsia"/>
        </w:rPr>
        <w:t>为审核状态，所以当提交审核以后</w:t>
      </w:r>
      <w:r w:rsidR="006D2D92">
        <w:rPr>
          <w:rFonts w:hint="eastAsia"/>
        </w:rPr>
        <w:t xml:space="preserve"> </w:t>
      </w:r>
      <w:r w:rsidR="006D2D92" w:rsidRPr="00B37265">
        <w:rPr>
          <w:rFonts w:hint="eastAsia"/>
          <w:color w:val="FF0000"/>
        </w:rPr>
        <w:t>，先只有申请人和审核人有状态。</w:t>
      </w:r>
    </w:p>
    <w:p w14:paraId="77AE9B8C" w14:textId="77777777" w:rsidR="001A425D" w:rsidRDefault="001A425D" w:rsidP="001A425D"/>
    <w:p w14:paraId="558273B8" w14:textId="089E4A04" w:rsidR="006D708C" w:rsidRDefault="000B5103" w:rsidP="001A425D">
      <w:r w:rsidRPr="000B5103">
        <w:rPr>
          <w:noProof/>
        </w:rPr>
        <w:drawing>
          <wp:inline distT="0" distB="0" distL="0" distR="0" wp14:anchorId="3ACEE329" wp14:editId="2DED6B78">
            <wp:extent cx="12890500" cy="1346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1B1" w14:textId="77777777" w:rsidR="00926931" w:rsidRDefault="00926931" w:rsidP="001A425D"/>
    <w:p w14:paraId="131A3C0A" w14:textId="5AE8A472" w:rsidR="00673586" w:rsidRDefault="00C933DB" w:rsidP="00C933DB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、默认审核人</w:t>
      </w:r>
    </w:p>
    <w:p w14:paraId="29F99EE7" w14:textId="77777777" w:rsidR="00C933DB" w:rsidRDefault="00C933DB" w:rsidP="00C933DB"/>
    <w:p w14:paraId="352B53B6" w14:textId="77777777" w:rsidR="00465432" w:rsidRDefault="007435E6" w:rsidP="007D3BF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、数据库表</w:t>
      </w:r>
    </w:p>
    <w:p w14:paraId="3048B94A" w14:textId="13962E9B" w:rsidR="007D3BFA" w:rsidRDefault="00465432" w:rsidP="0046543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53E51">
        <w:rPr>
          <w:rFonts w:hint="eastAsia"/>
        </w:rPr>
        <w:t xml:space="preserve"> </w:t>
      </w:r>
      <w:r w:rsidR="007D3BFA">
        <w:rPr>
          <w:rFonts w:hint="eastAsia"/>
        </w:rPr>
        <w:t xml:space="preserve"> </w:t>
      </w:r>
      <w:r w:rsidR="007D3BFA" w:rsidRPr="007D3BFA">
        <w:t>workflow_task_default</w:t>
      </w:r>
      <w:r w:rsidR="00A54592">
        <w:rPr>
          <w:rFonts w:hint="eastAsia"/>
        </w:rPr>
        <w:t>，审核人是否可以修改</w:t>
      </w:r>
    </w:p>
    <w:p w14:paraId="46ED7D21" w14:textId="77777777" w:rsidR="00A54592" w:rsidRPr="00A54592" w:rsidRDefault="00A54592" w:rsidP="00A54592"/>
    <w:p w14:paraId="517C7E62" w14:textId="77777777" w:rsidR="007D3BFA" w:rsidRPr="007D3BFA" w:rsidRDefault="007D3BFA" w:rsidP="007D3BF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7D3BFA">
        <w:rPr>
          <w:rFonts w:ascii="Menlo" w:hAnsi="Menlo" w:cs="Menlo"/>
          <w:color w:val="D9E577"/>
          <w:sz w:val="36"/>
          <w:szCs w:val="27"/>
        </w:rPr>
        <w:t>@Entity</w:t>
      </w:r>
      <w:r w:rsidRPr="007D3BFA">
        <w:rPr>
          <w:rFonts w:ascii="Menlo" w:hAnsi="Menlo" w:cs="Menlo"/>
          <w:color w:val="D9E577"/>
          <w:sz w:val="36"/>
          <w:szCs w:val="27"/>
        </w:rPr>
        <w:br/>
        <w:t>@Table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name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"workflow_task_default"</w:t>
      </w:r>
      <w:r w:rsidRPr="007D3BFA">
        <w:rPr>
          <w:rFonts w:ascii="Menlo" w:hAnsi="Menlo" w:cs="Menlo"/>
          <w:color w:val="FF007F"/>
          <w:sz w:val="36"/>
          <w:szCs w:val="27"/>
        </w:rPr>
        <w:t>,</w:t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indexes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F9FAF4"/>
          <w:sz w:val="36"/>
          <w:szCs w:val="27"/>
        </w:rPr>
        <w:t>{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Pr="007D3BFA">
        <w:rPr>
          <w:rFonts w:ascii="Menlo" w:hAnsi="Menlo" w:cs="Menlo"/>
          <w:color w:val="D9E577"/>
          <w:sz w:val="36"/>
          <w:szCs w:val="27"/>
        </w:rPr>
        <w:t>@Index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name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"type_uniq"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columnList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"taskType"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unique </w:t>
      </w:r>
      <w:r w:rsidRPr="007D3BFA">
        <w:rPr>
          <w:rFonts w:ascii="Menlo" w:hAnsi="Menlo" w:cs="Menlo"/>
          <w:color w:val="FF007F"/>
          <w:sz w:val="36"/>
          <w:szCs w:val="27"/>
        </w:rPr>
        <w:t>= true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)</w:t>
      </w:r>
      <w:r w:rsidRPr="007D3BFA">
        <w:rPr>
          <w:rFonts w:ascii="Menlo" w:hAnsi="Menlo" w:cs="Menlo"/>
          <w:color w:val="F9FAF4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t xml:space="preserve">public class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WorkflowTaskDefault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implements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Serializable </w:t>
      </w:r>
      <w:r w:rsidRPr="007D3BFA">
        <w:rPr>
          <w:rFonts w:ascii="Menlo" w:hAnsi="Menlo" w:cs="Menlo"/>
          <w:color w:val="F9FAF4"/>
          <w:sz w:val="36"/>
          <w:szCs w:val="27"/>
        </w:rPr>
        <w:t>{</w:t>
      </w:r>
      <w:r w:rsidRPr="007D3BFA">
        <w:rPr>
          <w:rFonts w:ascii="Menlo" w:hAnsi="Menlo" w:cs="Menlo"/>
          <w:color w:val="F9FAF4"/>
          <w:sz w:val="36"/>
          <w:szCs w:val="27"/>
        </w:rPr>
        <w:br/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static final long 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serialVersionUID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C48CFF"/>
          <w:sz w:val="36"/>
          <w:szCs w:val="27"/>
        </w:rPr>
        <w:t>4198682330135502141L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@Id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@GeneratedValue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strategy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52E3F6"/>
          <w:sz w:val="36"/>
          <w:szCs w:val="27"/>
        </w:rPr>
        <w:t>GenerationType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IDENTITY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Long </w:t>
      </w:r>
      <w:r w:rsidRPr="007D3BFA">
        <w:rPr>
          <w:rFonts w:ascii="Menlo" w:hAnsi="Menlo" w:cs="Menlo"/>
          <w:color w:val="CFBFAD"/>
          <w:sz w:val="36"/>
          <w:szCs w:val="27"/>
        </w:rPr>
        <w:t>id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7D3BFA">
        <w:rPr>
          <w:rFonts w:ascii="Menlo" w:hAnsi="Menlo" w:cs="Menlo"/>
          <w:color w:val="CFBFAD"/>
          <w:sz w:val="36"/>
          <w:szCs w:val="27"/>
        </w:rPr>
        <w:t>taskType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</w:t>
      </w:r>
      <w:r w:rsidRPr="007D3BFA">
        <w:rPr>
          <w:rFonts w:ascii="Menlo" w:hAnsi="Menlo" w:cs="Menlo"/>
          <w:color w:val="FFFFFF"/>
          <w:sz w:val="36"/>
          <w:szCs w:val="27"/>
        </w:rPr>
        <w:t>//EnumWorkflowTaskType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Long </w:t>
      </w:r>
      <w:r w:rsidRPr="007D3BFA">
        <w:rPr>
          <w:rFonts w:ascii="Menlo" w:hAnsi="Menlo" w:cs="Menlo"/>
          <w:color w:val="CFBFAD"/>
          <w:sz w:val="36"/>
          <w:szCs w:val="27"/>
        </w:rPr>
        <w:t>lastAdmId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最后操作人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7D3BFA">
        <w:rPr>
          <w:rFonts w:ascii="Menlo" w:hAnsi="Menlo" w:cs="Menlo"/>
          <w:color w:val="CFBFAD"/>
          <w:sz w:val="36"/>
          <w:szCs w:val="27"/>
        </w:rPr>
        <w:t>status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状态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 0-</w:t>
      </w:r>
      <w:r w:rsidRPr="007D3BFA">
        <w:rPr>
          <w:rFonts w:ascii="Menlo" w:hAnsi="Menlo" w:cs="Menlo"/>
          <w:color w:val="FFFFFF"/>
          <w:sz w:val="36"/>
          <w:szCs w:val="27"/>
        </w:rPr>
        <w:t>禁用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 1-</w:t>
      </w:r>
      <w:r w:rsidRPr="007D3BFA">
        <w:rPr>
          <w:rFonts w:ascii="Menlo" w:hAnsi="Menlo" w:cs="Menlo"/>
          <w:color w:val="FFFFFF"/>
          <w:sz w:val="36"/>
          <w:szCs w:val="27"/>
        </w:rPr>
        <w:t>可用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EnumYesNo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private Integer modifyFlag;     //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申请时是否可修改审批人及抄送人（可以增加其他审批人或抄送人但是不能去掉默认的）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 0-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不可修改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 1-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可修改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EnumYesNo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@Temporal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52E3F6"/>
          <w:sz w:val="36"/>
          <w:szCs w:val="27"/>
        </w:rPr>
        <w:t>TemporalType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TIMESTAMP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@Column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columnDefinition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"TIMESTAMP DEFAULT CURRENT_TIMESTAMP"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insertable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true,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updatable </w:t>
      </w:r>
      <w:r w:rsidRPr="007D3BFA">
        <w:rPr>
          <w:rFonts w:ascii="Menlo" w:hAnsi="Menlo" w:cs="Menlo"/>
          <w:color w:val="FF007F"/>
          <w:sz w:val="36"/>
          <w:szCs w:val="27"/>
        </w:rPr>
        <w:t>= false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Date </w:t>
      </w:r>
      <w:r w:rsidRPr="007D3BFA">
        <w:rPr>
          <w:rFonts w:ascii="Menlo" w:hAnsi="Menlo" w:cs="Menlo"/>
          <w:color w:val="CFBFAD"/>
          <w:sz w:val="36"/>
          <w:szCs w:val="27"/>
        </w:rPr>
        <w:t>cdate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        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创建时间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@Temporal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52E3F6"/>
          <w:sz w:val="36"/>
          <w:szCs w:val="27"/>
        </w:rPr>
        <w:t>TemporalType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TIMESTAMP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@Column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columnDefinition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"TIMESTAMP DEFAULT CURRENT_TIMESTAMP"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insertable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true,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updatable </w:t>
      </w:r>
      <w:r w:rsidRPr="007D3BFA">
        <w:rPr>
          <w:rFonts w:ascii="Menlo" w:hAnsi="Menlo" w:cs="Menlo"/>
          <w:color w:val="FF007F"/>
          <w:sz w:val="36"/>
          <w:szCs w:val="27"/>
        </w:rPr>
        <w:t>= true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Date </w:t>
      </w:r>
      <w:r w:rsidRPr="007D3BFA">
        <w:rPr>
          <w:rFonts w:ascii="Menlo" w:hAnsi="Menlo" w:cs="Menlo"/>
          <w:color w:val="CFBFAD"/>
          <w:sz w:val="36"/>
          <w:szCs w:val="27"/>
        </w:rPr>
        <w:t>udate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        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最后处理时间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taskTypeDesc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lastAdmName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statusDesc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modifyFlagDesc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>List</w:t>
      </w:r>
      <w:r w:rsidRPr="007D3BFA">
        <w:rPr>
          <w:rFonts w:ascii="Menlo" w:hAnsi="Menlo" w:cs="Menlo"/>
          <w:color w:val="FF007F"/>
          <w:sz w:val="36"/>
          <w:szCs w:val="27"/>
        </w:rPr>
        <w:t>&lt;</w:t>
      </w:r>
      <w:r w:rsidRPr="007D3BFA">
        <w:rPr>
          <w:rFonts w:ascii="Menlo" w:hAnsi="Menlo" w:cs="Menlo"/>
          <w:color w:val="52E3F6"/>
          <w:sz w:val="36"/>
          <w:szCs w:val="27"/>
        </w:rPr>
        <w:t>SysAdminUser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7D3BFA">
        <w:rPr>
          <w:rFonts w:ascii="Menlo" w:hAnsi="Menlo" w:cs="Menlo"/>
          <w:color w:val="CFBFAD"/>
          <w:sz w:val="36"/>
          <w:szCs w:val="27"/>
        </w:rPr>
        <w:t>apprList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>List</w:t>
      </w:r>
      <w:r w:rsidRPr="007D3BFA">
        <w:rPr>
          <w:rFonts w:ascii="Menlo" w:hAnsi="Menlo" w:cs="Menlo"/>
          <w:color w:val="FF007F"/>
          <w:sz w:val="36"/>
          <w:szCs w:val="27"/>
        </w:rPr>
        <w:t>&lt;</w:t>
      </w:r>
      <w:r w:rsidRPr="007D3BFA">
        <w:rPr>
          <w:rFonts w:ascii="Menlo" w:hAnsi="Menlo" w:cs="Menlo"/>
          <w:color w:val="52E3F6"/>
          <w:sz w:val="36"/>
          <w:szCs w:val="27"/>
        </w:rPr>
        <w:t>SysAdminUser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7D3BFA">
        <w:rPr>
          <w:rFonts w:ascii="Menlo" w:hAnsi="Menlo" w:cs="Menlo"/>
          <w:color w:val="CFBFAD"/>
          <w:sz w:val="36"/>
          <w:szCs w:val="27"/>
        </w:rPr>
        <w:t>ccList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7D3BFA">
        <w:rPr>
          <w:rFonts w:ascii="Menlo" w:hAnsi="Menlo" w:cs="Menlo"/>
          <w:color w:val="A7EC21"/>
          <w:sz w:val="36"/>
          <w:szCs w:val="27"/>
        </w:rPr>
        <w:t>WorkflowTaskDefault</w:t>
      </w:r>
      <w:r w:rsidRPr="007D3BFA">
        <w:rPr>
          <w:rFonts w:ascii="Menlo" w:hAnsi="Menlo" w:cs="Menlo"/>
          <w:color w:val="F9FAF4"/>
          <w:sz w:val="36"/>
          <w:szCs w:val="27"/>
        </w:rPr>
        <w:t>() {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}</w:t>
      </w:r>
    </w:p>
    <w:p w14:paraId="05D2FABF" w14:textId="77777777" w:rsidR="003B658A" w:rsidRDefault="003B658A" w:rsidP="003B658A"/>
    <w:p w14:paraId="08681C25" w14:textId="77777777" w:rsidR="005A3951" w:rsidRDefault="003B658A" w:rsidP="0046543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F100A" w:rsidRPr="00465432">
        <w:t>workflow_task_default_appr_cc</w:t>
      </w:r>
      <w:r w:rsidR="003F100A">
        <w:rPr>
          <w:rFonts w:hint="eastAsia"/>
        </w:rPr>
        <w:t>，</w:t>
      </w:r>
      <w:r>
        <w:rPr>
          <w:rFonts w:hint="eastAsia"/>
        </w:rPr>
        <w:t>默认审核人</w:t>
      </w:r>
      <w:r w:rsidR="00B9707B">
        <w:rPr>
          <w:rFonts w:hint="eastAsia"/>
        </w:rPr>
        <w:t>数据表</w:t>
      </w:r>
      <w:bookmarkStart w:id="2" w:name="_GoBack"/>
      <w:bookmarkEnd w:id="2"/>
    </w:p>
    <w:p w14:paraId="47EB9E79" w14:textId="1D0C7B67" w:rsidR="00465432" w:rsidRPr="00465432" w:rsidRDefault="00465432" w:rsidP="00556EB9">
      <w:pPr>
        <w:rPr>
          <w:color w:val="CFBFAD"/>
        </w:rPr>
      </w:pPr>
      <w:r>
        <w:rPr>
          <w:rFonts w:hint="eastAsia"/>
        </w:rPr>
        <w:t xml:space="preserve"> </w:t>
      </w:r>
    </w:p>
    <w:p w14:paraId="5E268FD1" w14:textId="20E62875" w:rsidR="005A3951" w:rsidRPr="005A3951" w:rsidRDefault="005A3951" w:rsidP="005A395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A3951">
        <w:rPr>
          <w:rFonts w:ascii="Menlo" w:hAnsi="Menlo" w:cs="Menlo"/>
          <w:color w:val="D9E577"/>
          <w:sz w:val="32"/>
          <w:szCs w:val="27"/>
        </w:rPr>
        <w:t>@Entity</w:t>
      </w:r>
      <w:r w:rsidRPr="005A3951">
        <w:rPr>
          <w:rFonts w:ascii="Menlo" w:hAnsi="Menlo" w:cs="Menlo"/>
          <w:color w:val="D9E577"/>
          <w:sz w:val="32"/>
          <w:szCs w:val="27"/>
        </w:rPr>
        <w:br/>
        <w:t>@Table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"workflow_task_default_appr_cc"</w:t>
      </w:r>
      <w:r w:rsidRPr="005A3951">
        <w:rPr>
          <w:rFonts w:ascii="Menlo" w:hAnsi="Menlo" w:cs="Menlo"/>
          <w:color w:val="FF007F"/>
          <w:sz w:val="32"/>
          <w:szCs w:val="27"/>
        </w:rPr>
        <w:t>,</w:t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F9FAF4"/>
          <w:sz w:val="32"/>
          <w:szCs w:val="27"/>
        </w:rPr>
        <w:t>{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5A3951">
        <w:rPr>
          <w:rFonts w:ascii="Menlo" w:hAnsi="Menlo" w:cs="Menlo"/>
          <w:color w:val="D9E577"/>
          <w:sz w:val="32"/>
          <w:szCs w:val="27"/>
        </w:rPr>
        <w:t>@Index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"type_adm_uniq"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"taskType,admId"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unique </w:t>
      </w:r>
      <w:r w:rsidRPr="005A3951">
        <w:rPr>
          <w:rFonts w:ascii="Menlo" w:hAnsi="Menlo" w:cs="Menlo"/>
          <w:color w:val="FF007F"/>
          <w:sz w:val="32"/>
          <w:szCs w:val="27"/>
        </w:rPr>
        <w:t>= true</w:t>
      </w:r>
      <w:r w:rsidRPr="005A3951">
        <w:rPr>
          <w:rFonts w:ascii="Menlo" w:hAnsi="Menlo" w:cs="Menlo"/>
          <w:color w:val="F9FAF4"/>
          <w:sz w:val="32"/>
          <w:szCs w:val="27"/>
        </w:rPr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5A3951">
        <w:rPr>
          <w:rFonts w:ascii="Menlo" w:hAnsi="Menlo" w:cs="Menlo"/>
          <w:color w:val="F9FAF4"/>
          <w:sz w:val="32"/>
          <w:szCs w:val="27"/>
        </w:rPr>
        <w:br/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WorkflowTaskDefaultApprCc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5A3951">
        <w:rPr>
          <w:rFonts w:ascii="Menlo" w:hAnsi="Menlo" w:cs="Menlo"/>
          <w:color w:val="F9FAF4"/>
          <w:sz w:val="32"/>
          <w:szCs w:val="27"/>
        </w:rPr>
        <w:t>{</w:t>
      </w:r>
      <w:r w:rsidRPr="005A3951">
        <w:rPr>
          <w:rFonts w:ascii="Menlo" w:hAnsi="Menlo" w:cs="Menlo"/>
          <w:color w:val="F9FAF4"/>
          <w:sz w:val="32"/>
          <w:szCs w:val="27"/>
        </w:rPr>
        <w:br/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5A395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C48CFF"/>
          <w:sz w:val="32"/>
          <w:szCs w:val="27"/>
        </w:rPr>
        <w:t>4198682330135502141L</w:t>
      </w:r>
      <w:r w:rsidRPr="005A3951">
        <w:rPr>
          <w:rFonts w:ascii="Menlo" w:hAnsi="Menlo" w:cs="Menlo"/>
          <w:color w:val="FF007F"/>
          <w:sz w:val="32"/>
          <w:szCs w:val="27"/>
        </w:rPr>
        <w:t>;</w:t>
      </w:r>
      <w:r w:rsidRPr="005A3951">
        <w:rPr>
          <w:rFonts w:ascii="Menlo" w:hAnsi="Menlo" w:cs="Menlo"/>
          <w:color w:val="FF007F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D9E577"/>
          <w:sz w:val="32"/>
          <w:szCs w:val="27"/>
        </w:rPr>
        <w:t>@Id</w:t>
      </w:r>
      <w:r w:rsidRPr="005A3951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52E3F6"/>
          <w:sz w:val="32"/>
          <w:szCs w:val="27"/>
        </w:rPr>
        <w:t>GenerationType</w:t>
      </w:r>
      <w:r w:rsidRPr="005A3951">
        <w:rPr>
          <w:rFonts w:ascii="Menlo" w:hAnsi="Menlo" w:cs="Menlo"/>
          <w:color w:val="FF007F"/>
          <w:sz w:val="32"/>
          <w:szCs w:val="27"/>
        </w:rPr>
        <w:t>.</w:t>
      </w:r>
      <w:r w:rsidRPr="005A395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5A3951">
        <w:rPr>
          <w:rFonts w:ascii="Menlo" w:hAnsi="Menlo" w:cs="Menlo"/>
          <w:color w:val="F9FAF4"/>
          <w:sz w:val="32"/>
          <w:szCs w:val="27"/>
        </w:rPr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5A3951">
        <w:rPr>
          <w:rFonts w:ascii="Menlo" w:hAnsi="Menlo" w:cs="Menlo"/>
          <w:color w:val="CFBFAD"/>
          <w:sz w:val="32"/>
          <w:szCs w:val="27"/>
        </w:rPr>
        <w:t>id</w:t>
      </w:r>
      <w:r w:rsidRPr="005A3951">
        <w:rPr>
          <w:rFonts w:ascii="Menlo" w:hAnsi="Menlo" w:cs="Menlo"/>
          <w:color w:val="FF007F"/>
          <w:sz w:val="32"/>
          <w:szCs w:val="27"/>
        </w:rPr>
        <w:t>;</w:t>
      </w:r>
      <w:r w:rsidRPr="005A3951">
        <w:rPr>
          <w:rFonts w:ascii="Menlo" w:hAnsi="Menlo" w:cs="Menlo"/>
          <w:color w:val="FF007F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taskType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5A3951">
        <w:rPr>
          <w:rFonts w:ascii="Menlo" w:hAnsi="Menlo" w:cs="Menlo"/>
          <w:color w:val="FFFFFF"/>
          <w:sz w:val="32"/>
          <w:szCs w:val="27"/>
        </w:rPr>
        <w:t>//EnumWorkflowTaskType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5A3951">
        <w:rPr>
          <w:rFonts w:ascii="Menlo" w:hAnsi="Menlo" w:cs="Menlo"/>
          <w:color w:val="CFBFAD"/>
          <w:sz w:val="32"/>
          <w:szCs w:val="27"/>
        </w:rPr>
        <w:t>admId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5A3951">
        <w:rPr>
          <w:rFonts w:ascii="Menlo" w:hAnsi="Menlo" w:cs="Menlo"/>
          <w:color w:val="FFFFFF"/>
          <w:sz w:val="32"/>
          <w:szCs w:val="27"/>
        </w:rPr>
        <w:t>//</w:t>
      </w:r>
      <w:r w:rsidRPr="005A3951">
        <w:rPr>
          <w:rFonts w:ascii="Menlo" w:hAnsi="Menlo" w:cs="Menlo"/>
          <w:color w:val="FFFFFF"/>
          <w:sz w:val="32"/>
          <w:szCs w:val="27"/>
        </w:rPr>
        <w:t>后台用户</w:t>
      </w:r>
      <w:r w:rsidRPr="005A3951">
        <w:rPr>
          <w:rFonts w:ascii="Menlo" w:hAnsi="Menlo" w:cs="Menlo"/>
          <w:color w:val="FFFFFF"/>
          <w:sz w:val="32"/>
          <w:szCs w:val="27"/>
        </w:rPr>
        <w:t>ID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admType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5A3951">
        <w:rPr>
          <w:rFonts w:ascii="Menlo" w:hAnsi="Menlo" w:cs="Menlo"/>
          <w:color w:val="FFFFFF"/>
          <w:sz w:val="32"/>
          <w:szCs w:val="27"/>
        </w:rPr>
        <w:t xml:space="preserve">//EnumWorkflowTaskUserType     </w:t>
      </w:r>
      <w:r w:rsidRPr="005A3951">
        <w:rPr>
          <w:rFonts w:ascii="Menlo" w:hAnsi="Menlo" w:cs="Menlo"/>
          <w:color w:val="FFFFFF"/>
          <w:sz w:val="32"/>
          <w:szCs w:val="27"/>
        </w:rPr>
        <w:t>审批人还是抄送人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examineOrder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//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处理顺序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多个人审批时</w:t>
      </w:r>
      <w:r w:rsidR="00556EB9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（当创建默认审批人时候创建的</w:t>
      </w:r>
      <w:r w:rsidR="00B63485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556EB9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）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A3951">
        <w:rPr>
          <w:rFonts w:ascii="Menlo" w:hAnsi="Menlo" w:cs="Menlo"/>
          <w:color w:val="A7EC21"/>
          <w:sz w:val="32"/>
          <w:szCs w:val="27"/>
        </w:rPr>
        <w:t>WorkflowTaskDefaultApprCc</w:t>
      </w:r>
      <w:r w:rsidRPr="005A3951">
        <w:rPr>
          <w:rFonts w:ascii="Menlo" w:hAnsi="Menlo" w:cs="Menlo"/>
          <w:color w:val="F9FAF4"/>
          <w:sz w:val="32"/>
          <w:szCs w:val="27"/>
        </w:rPr>
        <w:t>() {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34337219" w14:textId="77777777" w:rsidR="00E730B8" w:rsidRPr="004C4F6A" w:rsidRDefault="00E730B8" w:rsidP="004C4F6A"/>
    <w:p w14:paraId="6851D690" w14:textId="1FF7B383" w:rsidR="00C933DB" w:rsidRDefault="009D44D6" w:rsidP="009D44D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515B5">
        <w:rPr>
          <w:rFonts w:hint="eastAsia"/>
        </w:rPr>
        <w:t>数据库数据</w:t>
      </w:r>
    </w:p>
    <w:p w14:paraId="7735FCB6" w14:textId="6B652758" w:rsidR="003B658A" w:rsidRPr="003B658A" w:rsidRDefault="003B658A" w:rsidP="003B658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D3BFA">
        <w:t>workflow_task_default</w:t>
      </w:r>
    </w:p>
    <w:p w14:paraId="7CAE655A" w14:textId="77777777" w:rsidR="004515B5" w:rsidRDefault="004515B5" w:rsidP="004515B5"/>
    <w:p w14:paraId="4AB8D67E" w14:textId="2CF1B5B6" w:rsidR="002E083C" w:rsidRDefault="002E083C" w:rsidP="002E083C">
      <w:r w:rsidRPr="00EB7ABD">
        <w:rPr>
          <w:rFonts w:hint="eastAsia"/>
          <w:color w:val="FF0000"/>
          <w:sz w:val="32"/>
          <w:highlight w:val="yellow"/>
        </w:rPr>
        <w:t xml:space="preserve"># </w:t>
      </w:r>
      <w:r w:rsidRPr="00EB7ABD">
        <w:rPr>
          <w:rFonts w:hint="eastAsia"/>
          <w:color w:val="FF0000"/>
          <w:sz w:val="32"/>
          <w:highlight w:val="yellow"/>
        </w:rPr>
        <w:t>关于审核类型为</w:t>
      </w:r>
      <w:r w:rsidRPr="00EB7ABD">
        <w:rPr>
          <w:rFonts w:hint="eastAsia"/>
          <w:color w:val="FF0000"/>
          <w:sz w:val="32"/>
          <w:highlight w:val="yellow"/>
        </w:rPr>
        <w:t xml:space="preserve"> </w:t>
      </w:r>
      <w:r w:rsidRPr="00EB7ABD">
        <w:rPr>
          <w:rFonts w:hint="eastAsia"/>
          <w:color w:val="FF0000"/>
          <w:sz w:val="32"/>
          <w:highlight w:val="yellow"/>
        </w:rPr>
        <w:t>是否可用和是否可以修改审核人</w:t>
      </w:r>
      <w:r w:rsidRPr="00EB7ABD">
        <w:rPr>
          <w:rFonts w:hint="eastAsia"/>
          <w:color w:val="FF0000"/>
          <w:sz w:val="32"/>
          <w:highlight w:val="yellow"/>
        </w:rPr>
        <w:t xml:space="preserve"> </w:t>
      </w:r>
      <w:r w:rsidR="0079069B" w:rsidRPr="00EB7ABD">
        <w:rPr>
          <w:rFonts w:hint="eastAsia"/>
          <w:color w:val="FF0000"/>
          <w:sz w:val="32"/>
          <w:highlight w:val="yellow"/>
        </w:rPr>
        <w:t>。抄送人</w:t>
      </w:r>
    </w:p>
    <w:p w14:paraId="30097A23" w14:textId="77777777" w:rsidR="002E083C" w:rsidRDefault="002E083C" w:rsidP="002E083C">
      <w:pPr>
        <w:pStyle w:val="4"/>
      </w:pPr>
      <w:r>
        <w:t>select * from  workflo_task_default w where w.taskType ='28' order by w.cdate desc;</w:t>
      </w:r>
    </w:p>
    <w:p w14:paraId="769F6CCC" w14:textId="77777777" w:rsidR="002E083C" w:rsidRDefault="002E083C" w:rsidP="002E083C"/>
    <w:p w14:paraId="1FA2432A" w14:textId="77777777" w:rsidR="002E083C" w:rsidRDefault="002E083C" w:rsidP="004515B5"/>
    <w:p w14:paraId="497339D0" w14:textId="4972D25B" w:rsidR="004515B5" w:rsidRDefault="004515B5" w:rsidP="004515B5">
      <w:r w:rsidRPr="004515B5">
        <w:rPr>
          <w:noProof/>
        </w:rPr>
        <w:drawing>
          <wp:inline distT="0" distB="0" distL="0" distR="0" wp14:anchorId="54FCC5C6" wp14:editId="003C192C">
            <wp:extent cx="11912600" cy="16129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11A" w14:textId="77777777" w:rsidR="004515B5" w:rsidRDefault="004515B5" w:rsidP="004515B5"/>
    <w:p w14:paraId="539DDDA9" w14:textId="482B5B69" w:rsidR="009772BF" w:rsidRDefault="009772BF" w:rsidP="005D0CA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9772BF">
        <w:t>workflow_task_default_appr_cc</w:t>
      </w:r>
    </w:p>
    <w:p w14:paraId="36562154" w14:textId="4218336A" w:rsidR="009904A7" w:rsidRDefault="009904A7" w:rsidP="009904A7">
      <w:r w:rsidRPr="009904A7">
        <w:rPr>
          <w:noProof/>
        </w:rPr>
        <w:drawing>
          <wp:inline distT="0" distB="0" distL="0" distR="0" wp14:anchorId="35795242" wp14:editId="0A558546">
            <wp:extent cx="9588500" cy="71374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885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7300" w14:textId="77777777" w:rsidR="009904A7" w:rsidRDefault="009904A7" w:rsidP="009904A7"/>
    <w:p w14:paraId="01C14AAE" w14:textId="77777777" w:rsidR="009904A7" w:rsidRPr="009904A7" w:rsidRDefault="009904A7" w:rsidP="009904A7"/>
    <w:p w14:paraId="1882A4E6" w14:textId="599AC218" w:rsidR="009772BF" w:rsidRDefault="003F5D09" w:rsidP="003F5D09">
      <w:pPr>
        <w:pStyle w:val="4"/>
      </w:pPr>
      <w:r w:rsidRPr="003F5D09">
        <w:t>select * from  workflow_task_default_appr_cc w where w.taskType = '28';</w:t>
      </w:r>
    </w:p>
    <w:p w14:paraId="211506A3" w14:textId="77777777" w:rsidR="003F5D09" w:rsidRDefault="003F5D09" w:rsidP="003F5D09"/>
    <w:p w14:paraId="1959D47E" w14:textId="2DD2B426" w:rsidR="00CA7E82" w:rsidRDefault="00CA7E82" w:rsidP="00CA7E82">
      <w:pPr>
        <w:pStyle w:val="4"/>
      </w:pPr>
      <w:r>
        <w:rPr>
          <w:rFonts w:hint="eastAsia"/>
        </w:rPr>
        <w:t>解释：</w:t>
      </w:r>
      <w:r>
        <w:rPr>
          <w:rFonts w:hint="eastAsia"/>
        </w:rPr>
        <w:t xml:space="preserve"> </w:t>
      </w:r>
    </w:p>
    <w:p w14:paraId="0755D619" w14:textId="107CC7D6" w:rsidR="00925722" w:rsidRDefault="00925722" w:rsidP="00925722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、第一条为审核人记录</w:t>
      </w:r>
      <w:r>
        <w:rPr>
          <w:rFonts w:hint="eastAsia"/>
        </w:rPr>
        <w:t xml:space="preserve"> examineOrder</w:t>
      </w:r>
      <w:r>
        <w:rPr>
          <w:rFonts w:hint="eastAsia"/>
        </w:rPr>
        <w:t>为审核顺序</w:t>
      </w:r>
    </w:p>
    <w:p w14:paraId="4AA5296F" w14:textId="0E568BB7" w:rsidR="00CA7E82" w:rsidRDefault="00D413A7" w:rsidP="006F2647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、第二条为抄送人数据</w:t>
      </w:r>
      <w:r>
        <w:rPr>
          <w:rFonts w:hint="eastAsia"/>
        </w:rPr>
        <w:t xml:space="preserve"> </w:t>
      </w:r>
      <w:r w:rsidR="006F2647">
        <w:rPr>
          <w:rFonts w:hint="eastAsia"/>
        </w:rPr>
        <w:t xml:space="preserve">examineOrder </w:t>
      </w:r>
      <w:r w:rsidR="006F2647">
        <w:rPr>
          <w:rFonts w:hint="eastAsia"/>
        </w:rPr>
        <w:t>为</w:t>
      </w:r>
      <w:r w:rsidR="006F2647">
        <w:rPr>
          <w:rFonts w:hint="eastAsia"/>
        </w:rPr>
        <w:t>0</w:t>
      </w:r>
      <w:r w:rsidR="006F2647">
        <w:rPr>
          <w:rFonts w:hint="eastAsia"/>
        </w:rPr>
        <w:t>表示不需要顺序</w:t>
      </w:r>
    </w:p>
    <w:p w14:paraId="1EEC70E1" w14:textId="77777777" w:rsidR="006F2647" w:rsidRPr="006F2647" w:rsidRDefault="006F2647" w:rsidP="006F2647"/>
    <w:p w14:paraId="66FCBCC8" w14:textId="7B12BA84" w:rsidR="009772BF" w:rsidRPr="009772BF" w:rsidRDefault="009772BF" w:rsidP="009772BF">
      <w:r w:rsidRPr="009772BF">
        <w:rPr>
          <w:noProof/>
        </w:rPr>
        <w:drawing>
          <wp:inline distT="0" distB="0" distL="0" distR="0" wp14:anchorId="188A6553" wp14:editId="105DCEF0">
            <wp:extent cx="7061200" cy="1435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23FF" w14:textId="0072EE5E" w:rsidR="003B658A" w:rsidRDefault="00F87E9F" w:rsidP="00F87E9F">
      <w:pPr>
        <w:pStyle w:val="2"/>
      </w:pPr>
      <w:r>
        <w:rPr>
          <w:rFonts w:hint="eastAsia"/>
        </w:rPr>
        <w:t>3</w:t>
      </w:r>
      <w:r w:rsidR="003B658A">
        <w:rPr>
          <w:rFonts w:hint="eastAsia"/>
        </w:rPr>
        <w:t>、代码逻辑</w:t>
      </w:r>
      <w:r w:rsidR="00C66E14">
        <w:rPr>
          <w:rFonts w:hint="eastAsia"/>
        </w:rPr>
        <w:t>（保存审核信息的时候的代码）</w:t>
      </w:r>
    </w:p>
    <w:p w14:paraId="419F975C" w14:textId="0E953135" w:rsidR="00A81E5B" w:rsidRPr="00A81E5B" w:rsidRDefault="003B658A" w:rsidP="009B0CF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87E9F">
        <w:rPr>
          <w:rFonts w:hint="eastAsia"/>
        </w:rPr>
        <w:t>判断是修改了审核人，判断是否可以审核人</w:t>
      </w:r>
      <w:r w:rsidR="009B0CFF">
        <w:rPr>
          <w:rFonts w:hint="eastAsia"/>
        </w:rPr>
        <w:t>，</w:t>
      </w:r>
      <w:r w:rsidR="00E2770D">
        <w:rPr>
          <w:rFonts w:hint="eastAsia"/>
        </w:rPr>
        <w:t>和</w:t>
      </w:r>
      <w:r w:rsidR="00CA1349">
        <w:rPr>
          <w:rFonts w:hint="eastAsia"/>
        </w:rPr>
        <w:t>获取审核人列表</w:t>
      </w:r>
      <w:r w:rsidR="00A91FEA">
        <w:rPr>
          <w:rFonts w:hint="eastAsia"/>
        </w:rPr>
        <w:t>进行</w:t>
      </w:r>
    </w:p>
    <w:p w14:paraId="054C4B5E" w14:textId="77777777" w:rsidR="00F87E9F" w:rsidRDefault="00F87E9F" w:rsidP="00F87E9F"/>
    <w:p w14:paraId="0779D0B1" w14:textId="77777777" w:rsidR="00F87E9F" w:rsidRPr="00F87E9F" w:rsidRDefault="00F87E9F" w:rsidP="00F87E9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87E9F">
        <w:rPr>
          <w:rFonts w:ascii="Menlo" w:hAnsi="Menlo" w:cs="Menlo"/>
          <w:color w:val="52E3F6"/>
          <w:sz w:val="32"/>
          <w:szCs w:val="27"/>
        </w:rPr>
        <w:t xml:space="preserve">WorkflowTaskDefault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taskDefault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87E9F">
        <w:rPr>
          <w:rFonts w:ascii="Menlo" w:hAnsi="Menlo" w:cs="Menlo"/>
          <w:color w:val="CFBFAD"/>
          <w:sz w:val="32"/>
          <w:szCs w:val="27"/>
        </w:rPr>
        <w:t>workflowTaskDefaultDAO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findTopByTaskType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BFA4A4"/>
          <w:sz w:val="32"/>
          <w:szCs w:val="27"/>
        </w:rPr>
        <w:t>taskType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taskDefault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F87E9F">
        <w:rPr>
          <w:rFonts w:ascii="Menlo" w:hAnsi="Menlo" w:cs="Menlo"/>
          <w:color w:val="CFBFAD"/>
          <w:sz w:val="32"/>
          <w:szCs w:val="27"/>
        </w:rPr>
        <w:t>taskDefault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getModifyFlag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F87E9F">
        <w:rPr>
          <w:rFonts w:ascii="Menlo" w:hAnsi="Menlo" w:cs="Menlo"/>
          <w:color w:val="CFBFAD"/>
          <w:sz w:val="32"/>
          <w:szCs w:val="27"/>
        </w:rPr>
        <w:t>taskDefault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getModifyFlag</w:t>
      </w:r>
      <w:r w:rsidRPr="00F87E9F">
        <w:rPr>
          <w:rFonts w:ascii="Menlo" w:hAnsi="Menlo" w:cs="Menlo"/>
          <w:color w:val="F9FAF4"/>
          <w:sz w:val="32"/>
          <w:szCs w:val="27"/>
        </w:rPr>
        <w:t>()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compareTo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EnumYesNo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NO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status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87E9F">
        <w:rPr>
          <w:rFonts w:ascii="Menlo" w:hAnsi="Menlo" w:cs="Menlo"/>
          <w:color w:val="C48CFF"/>
          <w:sz w:val="32"/>
          <w:szCs w:val="27"/>
        </w:rPr>
        <w:t>0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87E9F">
        <w:rPr>
          <w:rFonts w:ascii="Menlo" w:hAnsi="Menlo" w:cs="Menlo"/>
          <w:color w:val="FFFFFF"/>
          <w:sz w:val="32"/>
          <w:szCs w:val="27"/>
        </w:rPr>
        <w:t>//</w:t>
      </w:r>
      <w:r w:rsidRPr="00F87E9F">
        <w:rPr>
          <w:rFonts w:ascii="Menlo" w:hAnsi="Menlo" w:cs="Menlo"/>
          <w:color w:val="FFFFFF"/>
          <w:sz w:val="32"/>
          <w:szCs w:val="27"/>
        </w:rPr>
        <w:t>不可修改默认设置</w:t>
      </w:r>
      <w:r w:rsidRPr="00F87E9F">
        <w:rPr>
          <w:rFonts w:ascii="Menlo" w:hAnsi="Menlo" w:cs="Menlo"/>
          <w:color w:val="FFFFFF"/>
          <w:sz w:val="32"/>
          <w:szCs w:val="27"/>
        </w:rPr>
        <w:t xml:space="preserve"> </w:t>
      </w:r>
      <w:r w:rsidRPr="00F87E9F">
        <w:rPr>
          <w:rFonts w:ascii="Menlo" w:hAnsi="Menlo" w:cs="Menlo"/>
          <w:color w:val="FFFFFF"/>
          <w:sz w:val="32"/>
          <w:szCs w:val="27"/>
        </w:rPr>
        <w:t>（可增加人</w:t>
      </w:r>
      <w:r w:rsidRPr="00F87E9F">
        <w:rPr>
          <w:rFonts w:ascii="Menlo" w:hAnsi="Menlo" w:cs="Menlo"/>
          <w:color w:val="FFFFFF"/>
          <w:sz w:val="32"/>
          <w:szCs w:val="27"/>
        </w:rPr>
        <w:t xml:space="preserve"> </w:t>
      </w:r>
      <w:r w:rsidRPr="00F87E9F">
        <w:rPr>
          <w:rFonts w:ascii="Menlo" w:hAnsi="Menlo" w:cs="Menlo"/>
          <w:color w:val="FFFFFF"/>
          <w:sz w:val="32"/>
          <w:szCs w:val="27"/>
        </w:rPr>
        <w:t>不可去掉默认的人）</w:t>
      </w:r>
      <w:r w:rsidRPr="00F87E9F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87E9F">
        <w:rPr>
          <w:rFonts w:ascii="Menlo" w:hAnsi="Menlo" w:cs="Menlo"/>
          <w:color w:val="52E3F6"/>
          <w:sz w:val="32"/>
          <w:szCs w:val="27"/>
        </w:rPr>
        <w:t>List</w:t>
      </w:r>
      <w:r w:rsidRPr="00F87E9F">
        <w:rPr>
          <w:rFonts w:ascii="Menlo" w:hAnsi="Menlo" w:cs="Menlo"/>
          <w:color w:val="FF007F"/>
          <w:sz w:val="32"/>
          <w:szCs w:val="27"/>
        </w:rPr>
        <w:t>&lt;</w:t>
      </w:r>
      <w:r w:rsidRPr="00F87E9F">
        <w:rPr>
          <w:rFonts w:ascii="Menlo" w:hAnsi="Menlo" w:cs="Menlo"/>
          <w:color w:val="52E3F6"/>
          <w:sz w:val="32"/>
          <w:szCs w:val="27"/>
        </w:rPr>
        <w:t>SysAdminUser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apprList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87E9F">
        <w:rPr>
          <w:rFonts w:ascii="Menlo" w:hAnsi="Menlo" w:cs="Menlo"/>
          <w:color w:val="CFBFAD"/>
          <w:sz w:val="32"/>
          <w:szCs w:val="27"/>
        </w:rPr>
        <w:t>workflowMapper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findWorkflowTaskDefaultAdmListByTaskTypeAndAdmType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BFA4A4"/>
          <w:sz w:val="32"/>
          <w:szCs w:val="27"/>
        </w:rPr>
        <w:t>taskType</w:t>
      </w:r>
      <w:r w:rsidRPr="00F87E9F">
        <w:rPr>
          <w:rFonts w:ascii="Menlo" w:hAnsi="Menlo" w:cs="Menlo"/>
          <w:color w:val="FF007F"/>
          <w:sz w:val="32"/>
          <w:szCs w:val="27"/>
        </w:rPr>
        <w:t>,</w:t>
      </w:r>
      <w:r w:rsidRPr="00F87E9F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type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CollectionUtils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isNotEmpty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apprList</w:t>
      </w:r>
      <w:r w:rsidRPr="00F87E9F">
        <w:rPr>
          <w:rFonts w:ascii="Menlo" w:hAnsi="Menlo" w:cs="Menlo"/>
          <w:color w:val="F9FAF4"/>
          <w:sz w:val="32"/>
          <w:szCs w:val="27"/>
        </w:rPr>
        <w:t>)){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apprUser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F87E9F">
        <w:rPr>
          <w:rFonts w:ascii="Menlo" w:hAnsi="Menlo" w:cs="Menlo"/>
          <w:color w:val="CFBFAD"/>
          <w:sz w:val="32"/>
          <w:szCs w:val="27"/>
        </w:rPr>
        <w:t>apprList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flag </w:t>
      </w:r>
      <w:r w:rsidRPr="00F87E9F">
        <w:rPr>
          <w:rFonts w:ascii="Menlo" w:hAnsi="Menlo" w:cs="Menlo"/>
          <w:color w:val="FF007F"/>
          <w:sz w:val="32"/>
          <w:szCs w:val="27"/>
        </w:rPr>
        <w:t>= false;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for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apprStr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F87E9F">
        <w:rPr>
          <w:rFonts w:ascii="Menlo" w:hAnsi="Menlo" w:cs="Menlo"/>
          <w:color w:val="CFBFAD"/>
          <w:sz w:val="32"/>
          <w:szCs w:val="27"/>
        </w:rPr>
        <w:t>apprStrList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apprUser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getId</w:t>
      </w:r>
      <w:r w:rsidRPr="00F87E9F">
        <w:rPr>
          <w:rFonts w:ascii="Menlo" w:hAnsi="Menlo" w:cs="Menlo"/>
          <w:color w:val="F9FAF4"/>
          <w:sz w:val="32"/>
          <w:szCs w:val="27"/>
        </w:rPr>
        <w:t>()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compareTo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Long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valueOf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apprStr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))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87E9F">
        <w:rPr>
          <w:rFonts w:ascii="Menlo" w:hAnsi="Menlo" w:cs="Menlo"/>
          <w:color w:val="C48CFF"/>
          <w:sz w:val="32"/>
          <w:szCs w:val="27"/>
        </w:rPr>
        <w:t>0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flag </w:t>
      </w:r>
      <w:r w:rsidRPr="00F87E9F">
        <w:rPr>
          <w:rFonts w:ascii="Menlo" w:hAnsi="Menlo" w:cs="Menlo"/>
          <w:color w:val="FF007F"/>
          <w:sz w:val="32"/>
          <w:szCs w:val="27"/>
        </w:rPr>
        <w:t>= true;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        break;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9FAF4"/>
          <w:sz w:val="32"/>
          <w:szCs w:val="27"/>
        </w:rPr>
        <w:t>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FF007F"/>
          <w:sz w:val="32"/>
          <w:szCs w:val="27"/>
        </w:rPr>
        <w:t>!</w:t>
      </w:r>
      <w:r w:rsidRPr="00F87E9F">
        <w:rPr>
          <w:rFonts w:ascii="Menlo" w:hAnsi="Menlo" w:cs="Menlo"/>
          <w:color w:val="CFBFAD"/>
          <w:sz w:val="32"/>
          <w:szCs w:val="27"/>
        </w:rPr>
        <w:t>flag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FFFF"/>
          <w:sz w:val="32"/>
          <w:szCs w:val="27"/>
        </w:rPr>
        <w:t>//</w:t>
      </w:r>
      <w:r w:rsidRPr="00F87E9F">
        <w:rPr>
          <w:rFonts w:ascii="Menlo" w:hAnsi="Menlo" w:cs="Menlo"/>
          <w:color w:val="FFFFFF"/>
          <w:sz w:val="32"/>
          <w:szCs w:val="27"/>
        </w:rPr>
        <w:t>没有这个人</w:t>
      </w:r>
      <w:r w:rsidRPr="00F87E9F">
        <w:rPr>
          <w:rFonts w:ascii="Menlo" w:hAnsi="Menlo" w:cs="Menlo"/>
          <w:color w:val="FFFFFF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87E9F">
        <w:rPr>
          <w:rFonts w:ascii="Menlo" w:hAnsi="Menlo" w:cs="Menlo"/>
          <w:color w:val="A7EC21"/>
          <w:sz w:val="32"/>
          <w:szCs w:val="27"/>
        </w:rPr>
        <w:t>AppException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ECE47E"/>
          <w:sz w:val="32"/>
          <w:szCs w:val="27"/>
        </w:rPr>
        <w:t>"</w:t>
      </w:r>
      <w:r w:rsidRPr="00F87E9F">
        <w:rPr>
          <w:rFonts w:ascii="Menlo" w:hAnsi="Menlo" w:cs="Menlo"/>
          <w:color w:val="ECE47E"/>
          <w:sz w:val="32"/>
          <w:szCs w:val="27"/>
        </w:rPr>
        <w:t>该申请不可去掉默认的审批人及抄送人</w:t>
      </w:r>
      <w:r w:rsidRPr="00F87E9F">
        <w:rPr>
          <w:rFonts w:ascii="Menlo" w:hAnsi="Menlo" w:cs="Menlo"/>
          <w:color w:val="ECE47E"/>
          <w:sz w:val="32"/>
          <w:szCs w:val="27"/>
        </w:rPr>
        <w:t>"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F9FAF4"/>
          <w:sz w:val="32"/>
          <w:szCs w:val="27"/>
        </w:rPr>
        <w:t>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5AF40D58" w14:textId="77777777" w:rsidR="00F87E9F" w:rsidRDefault="00F87E9F" w:rsidP="00F87E9F">
      <w:pPr>
        <w:rPr>
          <w:sz w:val="28"/>
        </w:rPr>
      </w:pPr>
    </w:p>
    <w:p w14:paraId="2FB6DA65" w14:textId="6928D957" w:rsidR="00A81E5B" w:rsidRDefault="00A81E5B" w:rsidP="00A81E5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1541B">
        <w:rPr>
          <w:rFonts w:hint="eastAsia"/>
        </w:rPr>
        <w:t>取得管理员用户，</w:t>
      </w:r>
      <w:r w:rsidR="001D2C66">
        <w:rPr>
          <w:rFonts w:hint="eastAsia"/>
        </w:rPr>
        <w:t>从</w:t>
      </w:r>
      <w:r w:rsidR="002D129A">
        <w:rPr>
          <w:rFonts w:hint="eastAsia"/>
        </w:rPr>
        <w:t>审核人</w:t>
      </w:r>
      <w:r w:rsidR="00033EAB">
        <w:rPr>
          <w:rFonts w:hint="eastAsia"/>
        </w:rPr>
        <w:t>，抄送人表</w:t>
      </w:r>
      <w:r w:rsidR="002D129A">
        <w:rPr>
          <w:rFonts w:hint="eastAsia"/>
        </w:rPr>
        <w:t>中</w:t>
      </w:r>
      <w:r w:rsidR="002D129A">
        <w:rPr>
          <w:rFonts w:hint="eastAsia"/>
        </w:rPr>
        <w:t xml:space="preserve"> </w:t>
      </w:r>
      <w:r w:rsidR="00652797">
        <w:rPr>
          <w:rFonts w:hint="eastAsia"/>
        </w:rPr>
        <w:t>，提取</w:t>
      </w:r>
      <w:r w:rsidR="00AA74DA">
        <w:rPr>
          <w:rFonts w:hint="eastAsia"/>
        </w:rPr>
        <w:t xml:space="preserve"> </w:t>
      </w:r>
      <w:r w:rsidR="00AA74DA">
        <w:rPr>
          <w:rFonts w:hint="eastAsia"/>
        </w:rPr>
        <w:t>类型</w:t>
      </w:r>
      <w:r w:rsidR="00AA74DA" w:rsidRPr="00367366">
        <w:rPr>
          <w:rFonts w:ascii="Menlo" w:hAnsi="Menlo" w:cs="Menlo"/>
          <w:color w:val="FF0000"/>
          <w:sz w:val="32"/>
          <w:szCs w:val="27"/>
        </w:rPr>
        <w:t>admType</w:t>
      </w:r>
      <w:r w:rsidR="00AA74DA" w:rsidRPr="00AA74DA">
        <w:rPr>
          <w:rFonts w:ascii="Menlo" w:hAnsi="Menlo" w:cs="Menlo" w:hint="eastAsia"/>
          <w:color w:val="FF0000"/>
          <w:sz w:val="32"/>
          <w:szCs w:val="27"/>
        </w:rPr>
        <w:t xml:space="preserve"> </w:t>
      </w:r>
      <w:r w:rsidR="00AA74DA">
        <w:rPr>
          <w:rFonts w:ascii="Menlo" w:hAnsi="Menlo" w:cs="Menlo" w:hint="eastAsia"/>
          <w:color w:val="FF0000"/>
          <w:sz w:val="32"/>
          <w:szCs w:val="27"/>
        </w:rPr>
        <w:t>是审批人的</w:t>
      </w:r>
      <w:r w:rsidR="00D10E95">
        <w:rPr>
          <w:rFonts w:ascii="Menlo" w:hAnsi="Menlo" w:cs="Menlo" w:hint="eastAsia"/>
          <w:color w:val="FF0000"/>
          <w:sz w:val="32"/>
          <w:szCs w:val="27"/>
        </w:rPr>
        <w:t>，并且审批人配置表中的状态是可用的</w:t>
      </w:r>
    </w:p>
    <w:p w14:paraId="5B48BB88" w14:textId="77777777" w:rsidR="0021541B" w:rsidRPr="0021541B" w:rsidRDefault="0021541B" w:rsidP="0021541B"/>
    <w:p w14:paraId="1B12C0AE" w14:textId="77777777" w:rsidR="00367366" w:rsidRPr="00367366" w:rsidRDefault="00367366" w:rsidP="0036736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367366">
        <w:rPr>
          <w:rFonts w:ascii="Menlo" w:hAnsi="Menlo" w:cs="Menlo"/>
          <w:color w:val="F9FAF4"/>
          <w:sz w:val="32"/>
          <w:szCs w:val="27"/>
        </w:rPr>
        <w:t>&lt;</w:t>
      </w:r>
      <w:r w:rsidRPr="00367366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367366">
        <w:rPr>
          <w:rFonts w:ascii="Menlo" w:hAnsi="Menlo" w:cs="Menlo"/>
          <w:color w:val="BFA4A4"/>
          <w:sz w:val="32"/>
          <w:szCs w:val="27"/>
        </w:rPr>
        <w:t>id</w:t>
      </w:r>
      <w:r w:rsidRPr="00367366">
        <w:rPr>
          <w:rFonts w:ascii="Menlo" w:hAnsi="Menlo" w:cs="Menlo"/>
          <w:color w:val="ECE47E"/>
          <w:sz w:val="32"/>
          <w:szCs w:val="27"/>
        </w:rPr>
        <w:t xml:space="preserve">="findWorkflowTaskDefaultAdmListByTaskTypeAndAdmType" </w:t>
      </w:r>
      <w:r w:rsidRPr="00367366">
        <w:rPr>
          <w:rFonts w:ascii="Menlo" w:hAnsi="Menlo" w:cs="Menlo"/>
          <w:color w:val="BFA4A4"/>
          <w:sz w:val="32"/>
          <w:szCs w:val="27"/>
        </w:rPr>
        <w:t>resultType</w:t>
      </w:r>
      <w:r w:rsidRPr="00367366">
        <w:rPr>
          <w:rFonts w:ascii="Menlo" w:hAnsi="Menlo" w:cs="Menlo"/>
          <w:color w:val="ECE47E"/>
          <w:sz w:val="32"/>
          <w:szCs w:val="27"/>
        </w:rPr>
        <w:t>="com.duodian.admore.entity.db.admin.SysAdminUser"</w:t>
      </w:r>
      <w:r w:rsidRPr="00367366">
        <w:rPr>
          <w:rFonts w:ascii="Menlo" w:hAnsi="Menlo" w:cs="Menlo"/>
          <w:color w:val="F9FAF4"/>
          <w:sz w:val="32"/>
          <w:szCs w:val="27"/>
        </w:rPr>
        <w:t>&gt;</w:t>
      </w:r>
      <w:r w:rsidRPr="0036736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67366">
        <w:rPr>
          <w:rFonts w:ascii="Menlo" w:hAnsi="Menlo" w:cs="Menlo"/>
          <w:color w:val="CFBFAD"/>
          <w:sz w:val="32"/>
          <w:szCs w:val="27"/>
        </w:rPr>
        <w:t>SELECT a.</w:t>
      </w:r>
      <w:r w:rsidRPr="00367366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FROM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>workflow_task_default_appr_cc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 t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>sys_admin_user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 a ON a.id = t.admId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 xml:space="preserve">workflow_task_default </w:t>
      </w:r>
      <w:r w:rsidRPr="00367366">
        <w:rPr>
          <w:rFonts w:ascii="Menlo" w:hAnsi="Menlo" w:cs="Menlo"/>
          <w:color w:val="CFBFAD"/>
          <w:sz w:val="32"/>
          <w:szCs w:val="27"/>
        </w:rPr>
        <w:t>b ON b.taskType = t.taskType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WHERE t.taskType = </w:t>
      </w:r>
      <w:r w:rsidRPr="00367366">
        <w:rPr>
          <w:rFonts w:ascii="Menlo" w:hAnsi="Menlo" w:cs="Menlo"/>
          <w:color w:val="BFA4A4"/>
          <w:sz w:val="32"/>
          <w:szCs w:val="27"/>
        </w:rPr>
        <w:t xml:space="preserve">#{taskType} 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AND t.admType = </w:t>
      </w:r>
      <w:r w:rsidRPr="00367366">
        <w:rPr>
          <w:rFonts w:ascii="Menlo" w:hAnsi="Menlo" w:cs="Menlo"/>
          <w:color w:val="BFA4A4"/>
          <w:sz w:val="32"/>
          <w:szCs w:val="27"/>
        </w:rPr>
        <w:t xml:space="preserve">#{admType} </w:t>
      </w:r>
      <w:r w:rsidRPr="00367366">
        <w:rPr>
          <w:rFonts w:ascii="Menlo" w:hAnsi="Menlo" w:cs="Menlo"/>
          <w:color w:val="CFBFAD"/>
          <w:sz w:val="32"/>
          <w:szCs w:val="27"/>
        </w:rPr>
        <w:t>AND b.status = 1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ORDER BY t.examineOrder ASC , t.admId ASC ;</w:t>
      </w:r>
      <w:r w:rsidRPr="00367366">
        <w:rPr>
          <w:rFonts w:ascii="Menlo" w:hAnsi="Menlo" w:cs="Menlo"/>
          <w:color w:val="CFBFAD"/>
          <w:sz w:val="32"/>
          <w:szCs w:val="27"/>
        </w:rPr>
        <w:br/>
      </w:r>
      <w:r w:rsidRPr="00367366">
        <w:rPr>
          <w:rFonts w:ascii="Menlo" w:hAnsi="Menlo" w:cs="Menlo"/>
          <w:color w:val="F9FAF4"/>
          <w:sz w:val="32"/>
          <w:szCs w:val="27"/>
        </w:rPr>
        <w:t>&lt;/</w:t>
      </w:r>
      <w:r w:rsidRPr="00367366">
        <w:rPr>
          <w:rFonts w:ascii="Menlo" w:hAnsi="Menlo" w:cs="Menlo"/>
          <w:color w:val="FF007F"/>
          <w:sz w:val="32"/>
          <w:szCs w:val="27"/>
        </w:rPr>
        <w:t>select</w:t>
      </w:r>
      <w:r w:rsidRPr="00367366">
        <w:rPr>
          <w:rFonts w:ascii="Menlo" w:hAnsi="Menlo" w:cs="Menlo"/>
          <w:color w:val="F9FAF4"/>
          <w:sz w:val="32"/>
          <w:szCs w:val="27"/>
        </w:rPr>
        <w:t>&gt;</w:t>
      </w:r>
    </w:p>
    <w:p w14:paraId="763388E5" w14:textId="16A1CA07" w:rsidR="004515B5" w:rsidRPr="00367366" w:rsidRDefault="004515B5" w:rsidP="004515B5">
      <w:pPr>
        <w:rPr>
          <w:sz w:val="28"/>
        </w:rPr>
      </w:pPr>
    </w:p>
    <w:p w14:paraId="60A890DC" w14:textId="77777777" w:rsidR="007435E6" w:rsidRDefault="007435E6" w:rsidP="007435E6"/>
    <w:p w14:paraId="3DCA3073" w14:textId="69CB3F47" w:rsidR="007435E6" w:rsidRDefault="001419E7" w:rsidP="003A189C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、发起一个审核信息，进入数据库中存储</w:t>
      </w:r>
      <w:r w:rsidR="003A189C">
        <w:rPr>
          <w:rFonts w:hint="eastAsia"/>
        </w:rPr>
        <w:t>（去掉了钉钉发消息）</w:t>
      </w:r>
    </w:p>
    <w:p w14:paraId="707E0CE5" w14:textId="77777777" w:rsidR="00673586" w:rsidRDefault="00673586" w:rsidP="001A425D"/>
    <w:p w14:paraId="513A6FB9" w14:textId="77777777" w:rsidR="0081493E" w:rsidRDefault="001858EE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 w:rsidRPr="0081493E">
        <w:rPr>
          <w:rFonts w:ascii="Menlo" w:hAnsi="Menlo" w:cs="Menlo"/>
          <w:color w:val="CFBFAD"/>
          <w:sz w:val="36"/>
          <w:szCs w:val="27"/>
        </w:rPr>
        <w:br/>
        <w:t xml:space="preserve">    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public void </w:t>
      </w:r>
      <w:r w:rsidRPr="0081493E">
        <w:rPr>
          <w:rFonts w:ascii="Menlo" w:hAnsi="Menlo" w:cs="Menlo"/>
          <w:color w:val="A7EC21"/>
          <w:sz w:val="36"/>
          <w:szCs w:val="27"/>
        </w:rPr>
        <w:t>saveWorkflowTaskAndDetailsByAllowType</w:t>
      </w:r>
      <w:r w:rsidRPr="0081493E">
        <w:rPr>
          <w:rFonts w:ascii="Menlo" w:hAnsi="Menlo" w:cs="Menlo"/>
          <w:color w:val="F9FAF4"/>
          <w:sz w:val="36"/>
          <w:szCs w:val="27"/>
        </w:rPr>
        <w:t>(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81493E">
        <w:rPr>
          <w:rFonts w:ascii="Menlo" w:hAnsi="Menlo" w:cs="Menlo"/>
          <w:color w:val="BFA4A4"/>
          <w:sz w:val="36"/>
          <w:szCs w:val="27"/>
        </w:rPr>
        <w:t>taskType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F22C64" w:rsidRPr="0081493E">
        <w:rPr>
          <w:rFonts w:ascii="Menlo" w:hAnsi="Menlo" w:cs="Menlo"/>
          <w:color w:val="52E3F6"/>
          <w:sz w:val="36"/>
          <w:szCs w:val="27"/>
        </w:rPr>
        <w:t>Long</w:t>
      </w:r>
      <w:r w:rsidR="00F22C64" w:rsidRPr="0081493E">
        <w:rPr>
          <w:rFonts w:ascii="Menlo" w:hAnsi="Menlo" w:cs="Menlo" w:hint="eastAsia"/>
          <w:color w:val="52E3F6"/>
          <w:sz w:val="36"/>
          <w:szCs w:val="27"/>
        </w:rPr>
        <w:t xml:space="preserve"> c</w:t>
      </w:r>
      <w:r w:rsidR="00F22C64" w:rsidRPr="0081493E">
        <w:rPr>
          <w:rFonts w:ascii="Menlo" w:hAnsi="Menlo" w:cs="Menlo" w:hint="eastAsia"/>
          <w:color w:val="BFA4A4"/>
          <w:sz w:val="36"/>
          <w:szCs w:val="27"/>
        </w:rPr>
        <w:t>userId</w:t>
      </w:r>
      <w:r w:rsidRPr="0081493E">
        <w:rPr>
          <w:rFonts w:ascii="Menlo" w:hAnsi="Menlo" w:cs="Menlo"/>
          <w:color w:val="BFA4A4"/>
          <w:sz w:val="36"/>
          <w:szCs w:val="27"/>
        </w:rPr>
        <w:t>,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Long </w:t>
      </w:r>
      <w:r w:rsidRPr="0081493E">
        <w:rPr>
          <w:rFonts w:ascii="Menlo" w:hAnsi="Menlo" w:cs="Menlo"/>
          <w:color w:val="BFA4A4"/>
          <w:sz w:val="36"/>
          <w:szCs w:val="27"/>
        </w:rPr>
        <w:t>pid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81493E">
        <w:rPr>
          <w:rFonts w:ascii="Menlo" w:hAnsi="Menlo" w:cs="Menlo"/>
          <w:color w:val="BFA4A4"/>
          <w:sz w:val="36"/>
          <w:szCs w:val="27"/>
        </w:rPr>
        <w:t>apprIds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81493E">
        <w:rPr>
          <w:rFonts w:ascii="Menlo" w:hAnsi="Menlo" w:cs="Menlo"/>
          <w:color w:val="BFA4A4"/>
          <w:sz w:val="36"/>
          <w:szCs w:val="27"/>
        </w:rPr>
        <w:t>ccIds</w:t>
      </w:r>
      <w:r w:rsidRPr="0081493E">
        <w:rPr>
          <w:rFonts w:ascii="Menlo" w:hAnsi="Menlo" w:cs="Menlo"/>
          <w:color w:val="F9FAF4"/>
          <w:sz w:val="36"/>
          <w:szCs w:val="27"/>
        </w:rPr>
        <w:t>) {</w:t>
      </w:r>
      <w:r w:rsidRPr="0081493E">
        <w:rPr>
          <w:rFonts w:ascii="Menlo" w:hAnsi="Menlo" w:cs="Menlo"/>
          <w:color w:val="F9FAF4"/>
          <w:sz w:val="36"/>
          <w:szCs w:val="27"/>
        </w:rPr>
        <w:br/>
        <w:t xml:space="preserve">    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WorkflowTask </w:t>
      </w:r>
      <w:r w:rsidRPr="0081493E">
        <w:rPr>
          <w:rFonts w:ascii="Menlo" w:hAnsi="Menlo" w:cs="Menlo"/>
          <w:color w:val="CFBFAD"/>
          <w:sz w:val="36"/>
          <w:szCs w:val="27"/>
        </w:rPr>
        <w:t xml:space="preserve">workflowTask </w:t>
      </w:r>
      <w:r w:rsidR="0081493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81493E" w:rsidRPr="0081493E">
        <w:rPr>
          <w:rFonts w:ascii="Menlo" w:hAnsi="Menlo" w:cs="Menlo"/>
          <w:color w:val="FF007F"/>
          <w:sz w:val="36"/>
          <w:szCs w:val="27"/>
        </w:rPr>
        <w:br/>
        <w:t xml:space="preserve">     </w:t>
      </w:r>
      <w:r w:rsidRPr="0081493E">
        <w:rPr>
          <w:rFonts w:ascii="Menlo" w:hAnsi="Menlo" w:cs="Menlo"/>
          <w:color w:val="CFBFAD"/>
          <w:sz w:val="36"/>
          <w:szCs w:val="27"/>
        </w:rPr>
        <w:t xml:space="preserve">workflowTask 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Pr="0081493E">
        <w:rPr>
          <w:rFonts w:ascii="Menlo" w:hAnsi="Menlo" w:cs="Menlo"/>
          <w:color w:val="A7EC21"/>
          <w:sz w:val="36"/>
          <w:szCs w:val="27"/>
        </w:rPr>
        <w:t>WorkflowTask</w:t>
      </w:r>
      <w:r w:rsidRPr="0081493E">
        <w:rPr>
          <w:rFonts w:ascii="Menlo" w:hAnsi="Menlo" w:cs="Menlo"/>
          <w:color w:val="F9FAF4"/>
          <w:sz w:val="36"/>
          <w:szCs w:val="27"/>
        </w:rPr>
        <w:t>(</w:t>
      </w:r>
      <w:r w:rsidRPr="0081493E">
        <w:rPr>
          <w:rFonts w:ascii="Menlo" w:hAnsi="Menlo" w:cs="Menlo"/>
          <w:color w:val="BFA4A4"/>
          <w:sz w:val="36"/>
          <w:szCs w:val="27"/>
        </w:rPr>
        <w:t>taskType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BFA4A4"/>
          <w:sz w:val="36"/>
          <w:szCs w:val="27"/>
        </w:rPr>
        <w:t>cuserId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0582C150" w14:textId="39F0ECE0" w:rsidR="004722DC" w:rsidRDefault="0081493E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EnumWorkflowTaskCuserType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多点员工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pid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FF2A07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等待审批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处理工作流相关</w:t>
      </w:r>
      <w:r w:rsidR="006842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,</w:t>
      </w:r>
      <w:r w:rsidR="006842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预览页面查看详情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50545E">
        <w:rPr>
          <w:rFonts w:ascii="Menlo" w:hAnsi="Menlo" w:cs="Menlo"/>
          <w:color w:val="FF007F"/>
          <w:sz w:val="36"/>
          <w:szCs w:val="27"/>
        </w:rPr>
        <w:t>;</w:t>
      </w:r>
      <w:r w:rsidR="0050545E">
        <w:rPr>
          <w:rFonts w:ascii="Menlo" w:hAnsi="Menlo" w:cs="Menlo"/>
          <w:color w:val="FF007F"/>
          <w:sz w:val="36"/>
          <w:szCs w:val="27"/>
        </w:rPr>
        <w:br/>
      </w:r>
      <w:r w:rsidR="0050545E">
        <w:rPr>
          <w:rFonts w:ascii="Menlo" w:hAnsi="Menlo" w:cs="Menlo"/>
          <w:color w:val="FF007F"/>
          <w:sz w:val="36"/>
          <w:szCs w:val="27"/>
        </w:rPr>
        <w:br/>
        <w:t xml:space="preserve">     </w:t>
      </w:r>
      <w:r w:rsidR="0050545E" w:rsidRPr="007861D5">
        <w:rPr>
          <w:rFonts w:ascii="Menlo" w:hAnsi="Menlo" w:cs="Menlo"/>
          <w:color w:val="FF0000"/>
          <w:sz w:val="36"/>
          <w:szCs w:val="27"/>
          <w:highlight w:val="yellow"/>
        </w:rPr>
        <w:t xml:space="preserve"> 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申请人</w:t>
      </w:r>
      <w:r w:rsidR="00B01945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、审核人、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抄送人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 xml:space="preserve"> 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详细信息</w:t>
      </w:r>
      <w:r w:rsidR="00B01945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。先放入申请人信息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</w:t>
      </w:r>
      <w:r w:rsidR="001858EE" w:rsidRPr="00487835">
        <w:rPr>
          <w:rFonts w:ascii="Menlo" w:hAnsi="Menlo" w:cs="Menlo"/>
          <w:color w:val="52E3F6"/>
          <w:sz w:val="36"/>
          <w:szCs w:val="27"/>
        </w:rPr>
        <w:t xml:space="preserve">   </w:t>
      </w:r>
      <w:r w:rsidR="00487835">
        <w:rPr>
          <w:rFonts w:ascii="Menlo" w:hAnsi="Menlo" w:cs="Menlo" w:hint="eastAsia"/>
          <w:color w:val="52E3F6"/>
          <w:sz w:val="36"/>
          <w:szCs w:val="27"/>
        </w:rPr>
        <w:t>Wor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cuserDetails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cuserId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2A2542C0" w14:textId="77777777" w:rsidR="004722DC" w:rsidRDefault="004722D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申请人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null, </w:t>
      </w:r>
    </w:p>
    <w:p w14:paraId="05F236B6" w14:textId="77777777" w:rsidR="007A2F41" w:rsidRDefault="004722D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EnumWorkflowTaskExamineStatus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FF2A07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发起申请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cuserDetails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defApprStrList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Arrays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asList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apprIds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split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","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defApprStrList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7861D5" w:rsidRPr="007861D5">
        <w:rPr>
          <w:rFonts w:ascii="Menlo" w:hAnsi="Menlo" w:cs="Menlo" w:hint="eastAsia"/>
          <w:color w:val="F9FAF4"/>
          <w:sz w:val="36"/>
          <w:szCs w:val="27"/>
        </w:rPr>
        <w:t>#</w:t>
      </w:r>
      <w:r w:rsidR="007861D5">
        <w:rPr>
          <w:rFonts w:ascii="Menlo" w:hAnsi="Menlo" w:cs="Menlo" w:hint="eastAsia"/>
          <w:color w:val="F9FAF4"/>
          <w:sz w:val="36"/>
          <w:szCs w:val="27"/>
        </w:rPr>
        <w:tab/>
      </w:r>
      <w:r w:rsidR="007861D5">
        <w:rPr>
          <w:rFonts w:ascii="Menlo" w:hAnsi="Menlo" w:cs="Menlo" w:hint="eastAsia"/>
          <w:color w:val="F9FAF4"/>
          <w:sz w:val="36"/>
          <w:szCs w:val="27"/>
        </w:rPr>
        <w:tab/>
      </w:r>
      <w:r w:rsidR="007861D5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审核</w:t>
      </w:r>
      <w:r w:rsidR="0003000E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人和配置信息</w:t>
      </w:r>
      <w:r w:rsidR="00964E03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，观察是否可以修改审核人和抄送人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WorkflowTaskDefault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workflowTaskDefaultDAO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findTopByTaskType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</w:p>
    <w:p w14:paraId="639E60F9" w14:textId="20A49F6F" w:rsidR="00C50CB2" w:rsidRDefault="007A2F41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  <w:t xml:space="preserve">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BD2A87">
        <w:rPr>
          <w:rFonts w:ascii="Menlo" w:hAnsi="Menlo" w:cs="Menlo"/>
          <w:color w:val="F9FAF4"/>
          <w:sz w:val="36"/>
          <w:szCs w:val="27"/>
        </w:rPr>
        <w:t xml:space="preserve">         </w:t>
      </w:r>
      <w:r w:rsidR="00CF2963" w:rsidRPr="00462669">
        <w:rPr>
          <w:rFonts w:ascii="Menlo" w:hAnsi="Menlo" w:cs="Menlo" w:hint="eastAsia"/>
          <w:color w:val="FF0000"/>
          <w:sz w:val="36"/>
          <w:szCs w:val="27"/>
        </w:rPr>
        <w:t xml:space="preserve">  </w:t>
      </w:r>
      <w:r w:rsidR="001858EE" w:rsidRPr="00462669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247840" w:rsidRP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查找关于某一审核类型的审核人信息。（其中还有关于审核人配置是否可用等等</w:t>
      </w:r>
      <w:r w:rsid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，上面有介绍</w:t>
      </w:r>
      <w:r w:rsidR="00247840" w:rsidRP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）</w:t>
      </w:r>
      <w:r w:rsidR="00247840" w:rsidRPr="00462669">
        <w:rPr>
          <w:rFonts w:ascii="Menlo" w:hAnsi="Menlo" w:cs="Menlo"/>
          <w:color w:val="FF0000"/>
          <w:sz w:val="36"/>
          <w:szCs w:val="27"/>
        </w:rPr>
        <w:t xml:space="preserve"> </w:t>
      </w:r>
      <w:r w:rsidR="00BD2A87">
        <w:rPr>
          <w:rFonts w:ascii="Menlo" w:hAnsi="Menlo" w:cs="Menlo"/>
          <w:color w:val="FFFFFF"/>
          <w:sz w:val="36"/>
          <w:szCs w:val="27"/>
        </w:rPr>
        <w:br/>
        <w:t xml:space="preserve">        </w:t>
      </w:r>
      <w:r w:rsidR="00CF2963">
        <w:rPr>
          <w:rFonts w:ascii="Menlo" w:hAnsi="Menlo" w:cs="Menlo" w:hint="eastAsia"/>
          <w:color w:val="FFFFFF"/>
          <w:sz w:val="36"/>
          <w:szCs w:val="27"/>
        </w:rPr>
        <w:t xml:space="preserve">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 xml:space="preserve">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C50CB2">
        <w:rPr>
          <w:rFonts w:ascii="Menlo" w:hAnsi="Menlo" w:cs="Menlo" w:hint="eastAsia"/>
          <w:color w:val="FF007F"/>
          <w:sz w:val="36"/>
          <w:szCs w:val="27"/>
        </w:rPr>
        <w:t xml:space="preserve">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59838FAF" w14:textId="77777777" w:rsidR="00A9337C" w:rsidRDefault="00C50CB2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  <w:t xml:space="preserve">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SysAdminUser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apprUser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Boolean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false;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valueOf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true;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break;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没有这个人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Long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admId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content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int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i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1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existApprList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existCcList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appsStr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existApprList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contains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continue;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</w:p>
    <w:p w14:paraId="6460CAB5" w14:textId="13750A29" w:rsidR="00C84437" w:rsidRDefault="00A9337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 xml:space="preserve">   </w:t>
      </w:r>
      <w:r w:rsidR="00F26AED">
        <w:rPr>
          <w:rFonts w:ascii="Menlo" w:hAnsi="Menlo" w:cs="Menlo" w:hint="eastAsia"/>
          <w:color w:val="F9FAF4"/>
          <w:sz w:val="36"/>
          <w:szCs w:val="27"/>
        </w:rPr>
        <w:tab/>
      </w:r>
      <w:r w:rsidR="00F26AED">
        <w:rPr>
          <w:rFonts w:ascii="Menlo" w:hAnsi="Menlo" w:cs="Menlo" w:hint="eastAsia"/>
          <w:color w:val="F9FAF4"/>
          <w:sz w:val="36"/>
          <w:szCs w:val="27"/>
        </w:rPr>
        <w:tab/>
        <w:t xml:space="preserve">  </w:t>
      </w:r>
      <w:r w:rsidR="00F26AED" w:rsidRPr="00F26AED">
        <w:rPr>
          <w:rFonts w:ascii="Menlo" w:hAnsi="Menlo" w:cs="Menlo" w:hint="eastAsia"/>
          <w:color w:val="FF0000"/>
          <w:sz w:val="36"/>
          <w:szCs w:val="27"/>
        </w:rPr>
        <w:t xml:space="preserve"> </w:t>
      </w:r>
      <w:r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#</w:t>
      </w:r>
      <w:r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给</w:t>
      </w:r>
      <w:r w:rsidR="00B738D0"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审核人添加数据，并配置审核人审核的顺序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21C80B24" w14:textId="639A1E0F" w:rsidR="00C84437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3C620083" w14:textId="77777777" w:rsidR="000410EB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parseLong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40472E19" w14:textId="07C2834E" w:rsidR="00C84437" w:rsidRDefault="000410EB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60071F59" w14:textId="267CF0B2" w:rsidR="009B1A70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EnumWorkflowTaskExamineStatus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等待审批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3A0489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existApprList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add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++;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575DB7">
        <w:rPr>
          <w:rFonts w:ascii="Menlo" w:hAnsi="Menlo" w:cs="Menlo" w:hint="eastAsia"/>
          <w:color w:val="F9FAF4"/>
          <w:sz w:val="36"/>
          <w:szCs w:val="27"/>
        </w:rPr>
        <w:t xml:space="preserve">  </w:t>
      </w:r>
      <w:r w:rsidR="00575DB7">
        <w:rPr>
          <w:rFonts w:ascii="Menlo" w:hAnsi="Menlo" w:cs="Menlo" w:hint="eastAsia"/>
          <w:color w:val="F9FAF4"/>
          <w:sz w:val="36"/>
          <w:szCs w:val="27"/>
        </w:rPr>
        <w:tab/>
      </w:r>
      <w:r w:rsidR="00575DB7">
        <w:rPr>
          <w:rFonts w:ascii="Menlo" w:hAnsi="Menlo" w:cs="Menlo" w:hint="eastAsia"/>
          <w:color w:val="F9FAF4"/>
          <w:sz w:val="36"/>
          <w:szCs w:val="27"/>
        </w:rPr>
        <w:tab/>
      </w:r>
      <w:r w:rsidR="00575DB7" w:rsidRPr="005158A3">
        <w:rPr>
          <w:rFonts w:ascii="Menlo" w:hAnsi="Menlo" w:cs="Menlo" w:hint="eastAsia"/>
          <w:color w:val="FF0000"/>
          <w:sz w:val="36"/>
          <w:szCs w:val="27"/>
          <w:highlight w:val="yellow"/>
        </w:rPr>
        <w:t>#</w:t>
      </w:r>
      <w:r w:rsidR="00575DB7" w:rsidRPr="005158A3">
        <w:rPr>
          <w:rFonts w:ascii="Menlo" w:hAnsi="Menlo" w:cs="Menlo" w:hint="eastAsia"/>
          <w:color w:val="FF0000"/>
          <w:sz w:val="36"/>
          <w:szCs w:val="27"/>
          <w:highlight w:val="yellow"/>
        </w:rPr>
        <w:t>检查看看有没有抄送人，已经抄送人是是否已经修改了，和上面的审核人其实是一样的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isNotBlank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ccIds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Arrays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asList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ccIds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split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","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检查默认设置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 &amp;&amp;</w:t>
      </w:r>
    </w:p>
    <w:p w14:paraId="40917494" w14:textId="6710F07B" w:rsidR="009B528A" w:rsidRDefault="009B528A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  <w:t xml:space="preserve">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4F4DB8AB" w14:textId="77777777" w:rsidR="00085327" w:rsidRDefault="009B528A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  <w:t xml:space="preserve">  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SysAdminUser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ccUser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Boolean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false;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valueOf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true;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    break;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没有这个人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existCcList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contains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continue;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6769CC14" w14:textId="77777777" w:rsidR="00085327" w:rsidRDefault="0008532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parseLong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11A27920" w14:textId="4E6D865D" w:rsidR="00673777" w:rsidRDefault="0008532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FF007F"/>
          <w:sz w:val="36"/>
          <w:szCs w:val="27"/>
        </w:rPr>
        <w:t>null, null,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existCcList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add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else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{</w:t>
      </w:r>
      <w:r w:rsidR="00F80152">
        <w:rPr>
          <w:rFonts w:ascii="Menlo" w:hAnsi="Menlo" w:cs="Menlo" w:hint="eastAsia"/>
          <w:color w:val="F9FAF4"/>
          <w:sz w:val="36"/>
          <w:szCs w:val="27"/>
        </w:rPr>
        <w:t>/</w:t>
      </w:r>
      <w:r w:rsidR="00F80152" w:rsidRPr="004558BD">
        <w:rPr>
          <w:rFonts w:ascii="Menlo" w:hAnsi="Menlo" w:cs="Menlo" w:hint="eastAsia"/>
          <w:color w:val="FF0000"/>
          <w:sz w:val="36"/>
          <w:szCs w:val="27"/>
          <w:highlight w:val="yellow"/>
        </w:rPr>
        <w:t>/</w:t>
      </w:r>
      <w:r w:rsidR="00F80152" w:rsidRPr="004558BD">
        <w:rPr>
          <w:rFonts w:ascii="Menlo" w:hAnsi="Menlo" w:cs="Menlo" w:hint="eastAsia"/>
          <w:color w:val="FF0000"/>
          <w:sz w:val="36"/>
          <w:szCs w:val="27"/>
          <w:highlight w:val="yellow"/>
        </w:rPr>
        <w:t>如果为空，看看数据库中有没有抄送人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 &amp;&amp;</w:t>
      </w:r>
    </w:p>
    <w:p w14:paraId="6F094586" w14:textId="77777777" w:rsidR="00673777" w:rsidRDefault="0067377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  <w:t xml:space="preserve">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11892B25" w14:textId="5CE24932" w:rsidR="001858EE" w:rsidRPr="0081493E" w:rsidRDefault="0067377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admId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sendDingMsg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admId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content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}</w:t>
      </w:r>
    </w:p>
    <w:p w14:paraId="29505DA8" w14:textId="77777777" w:rsidR="001858EE" w:rsidRDefault="001858EE" w:rsidP="001A425D">
      <w:pPr>
        <w:rPr>
          <w:sz w:val="32"/>
        </w:rPr>
      </w:pPr>
    </w:p>
    <w:p w14:paraId="3ED7C953" w14:textId="77777777" w:rsidR="00606815" w:rsidRDefault="00606815" w:rsidP="001A425D">
      <w:pPr>
        <w:rPr>
          <w:sz w:val="32"/>
        </w:rPr>
      </w:pPr>
    </w:p>
    <w:p w14:paraId="7753549C" w14:textId="797D786C" w:rsidR="00606815" w:rsidRDefault="004F3502" w:rsidP="004F350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、数据库执行顺序</w:t>
      </w:r>
    </w:p>
    <w:p w14:paraId="518F0EF8" w14:textId="77777777" w:rsidR="005A3566" w:rsidRDefault="005A3566" w:rsidP="005A3566"/>
    <w:p w14:paraId="783E0F71" w14:textId="0D5B69A6" w:rsidR="005A3566" w:rsidRPr="005A3566" w:rsidRDefault="005A3566" w:rsidP="005A356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、申请信息</w:t>
      </w:r>
    </w:p>
    <w:p w14:paraId="5D81AD83" w14:textId="77777777" w:rsidR="004F3502" w:rsidRDefault="004F3502" w:rsidP="004F3502"/>
    <w:p w14:paraId="110D6686" w14:textId="77777777" w:rsidR="008A1B25" w:rsidRPr="00527B77" w:rsidRDefault="008A1B25" w:rsidP="005A3566">
      <w:pPr>
        <w:pStyle w:val="4"/>
      </w:pPr>
      <w:r w:rsidRPr="00527B77">
        <w:t>select * from user_old_background_balance_trannsfer u  where u.id='13' order  by cdate desc ;</w:t>
      </w:r>
    </w:p>
    <w:p w14:paraId="52EA522E" w14:textId="77777777" w:rsidR="004F3502" w:rsidRPr="00527B77" w:rsidRDefault="004F3502" w:rsidP="004F3502">
      <w:pPr>
        <w:rPr>
          <w:sz w:val="28"/>
        </w:rPr>
      </w:pPr>
    </w:p>
    <w:p w14:paraId="379EAAB5" w14:textId="61A1E4BE" w:rsid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1AD1437D" wp14:editId="6916CC8D">
            <wp:extent cx="15049500" cy="10795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BA1" w14:textId="02BBBCBF" w:rsidR="00C34C63" w:rsidRPr="00527B77" w:rsidRDefault="005A3566" w:rsidP="005A35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、审核基础信息</w:t>
      </w:r>
    </w:p>
    <w:p w14:paraId="5D07A184" w14:textId="77777777" w:rsidR="00527B77" w:rsidRDefault="00527B77" w:rsidP="005A3566">
      <w:pPr>
        <w:pStyle w:val="4"/>
      </w:pPr>
      <w:r w:rsidRPr="00527B77">
        <w:rPr>
          <w:rFonts w:hint="eastAsia"/>
        </w:rPr>
        <w:t xml:space="preserve">select * from workflow_task w  where w.pid = '13' and w.taskType ='28'  order by w.cdate desc;   # </w:t>
      </w:r>
      <w:r w:rsidRPr="00527B77">
        <w:rPr>
          <w:rFonts w:hint="eastAsia"/>
        </w:rPr>
        <w:t>出现一条记录</w:t>
      </w:r>
      <w:r w:rsidRPr="00527B77">
        <w:rPr>
          <w:rFonts w:hint="eastAsia"/>
        </w:rPr>
        <w:t>,</w:t>
      </w:r>
      <w:r w:rsidRPr="00527B77">
        <w:rPr>
          <w:rFonts w:hint="eastAsia"/>
        </w:rPr>
        <w:t>主键为</w:t>
      </w:r>
      <w:r w:rsidRPr="00527B77">
        <w:rPr>
          <w:rFonts w:hint="eastAsia"/>
        </w:rPr>
        <w:t>266</w:t>
      </w:r>
    </w:p>
    <w:p w14:paraId="379E12BB" w14:textId="77777777" w:rsidR="00C34C63" w:rsidRPr="00527B77" w:rsidRDefault="00C34C63" w:rsidP="00527B77">
      <w:pPr>
        <w:rPr>
          <w:sz w:val="28"/>
        </w:rPr>
      </w:pPr>
    </w:p>
    <w:p w14:paraId="08CC34E6" w14:textId="7129B2B2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67B94961" wp14:editId="4A40EBAC">
            <wp:extent cx="14973300" cy="952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1D45" w14:textId="2C2928F5" w:rsidR="00527B77" w:rsidRPr="00527B77" w:rsidRDefault="005A3566" w:rsidP="005A3566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、申请人，审批人，抄送人详情</w:t>
      </w:r>
    </w:p>
    <w:p w14:paraId="746D9F01" w14:textId="77777777" w:rsidR="00527B77" w:rsidRDefault="00527B77" w:rsidP="005A3566">
      <w:pPr>
        <w:pStyle w:val="4"/>
      </w:pPr>
      <w:r w:rsidRPr="00527B77">
        <w:rPr>
          <w:rFonts w:hint="eastAsia"/>
        </w:rPr>
        <w:t xml:space="preserve">select * from workflow_task_examine_details w where w.taskId = '266' ;# </w:t>
      </w:r>
      <w:r w:rsidRPr="00527B77">
        <w:rPr>
          <w:rFonts w:hint="eastAsia"/>
        </w:rPr>
        <w:t>出现三条记录</w:t>
      </w:r>
    </w:p>
    <w:p w14:paraId="77449545" w14:textId="77777777" w:rsidR="005A3566" w:rsidRPr="005A3566" w:rsidRDefault="005A3566" w:rsidP="005A3566"/>
    <w:p w14:paraId="2C79D962" w14:textId="110CAF4D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2EADDD43" wp14:editId="5F0E2755">
            <wp:extent cx="12623800" cy="132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D5B" w14:textId="77777777" w:rsidR="00527B77" w:rsidRDefault="00527B77" w:rsidP="00527B77">
      <w:pPr>
        <w:rPr>
          <w:sz w:val="28"/>
        </w:rPr>
      </w:pPr>
    </w:p>
    <w:p w14:paraId="4215159F" w14:textId="1AC55800" w:rsidR="005A3566" w:rsidRPr="00527B77" w:rsidRDefault="005A3566" w:rsidP="005A3566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、审批人和抄送人数据库</w:t>
      </w:r>
    </w:p>
    <w:p w14:paraId="4FC58435" w14:textId="77777777" w:rsidR="00527B77" w:rsidRDefault="00527B77" w:rsidP="005A3566">
      <w:pPr>
        <w:pStyle w:val="4"/>
      </w:pPr>
      <w:r w:rsidRPr="00527B77">
        <w:rPr>
          <w:rFonts w:hint="eastAsia"/>
        </w:rPr>
        <w:t>select * from  workflow_task_default_appr_cc w where w.taskType = '28'; #</w:t>
      </w:r>
      <w:r w:rsidRPr="00527B77">
        <w:rPr>
          <w:rFonts w:hint="eastAsia"/>
        </w:rPr>
        <w:t>出现</w:t>
      </w:r>
      <w:r w:rsidRPr="00527B77">
        <w:rPr>
          <w:rFonts w:hint="eastAsia"/>
        </w:rPr>
        <w:t>2</w:t>
      </w:r>
      <w:r w:rsidRPr="00527B77">
        <w:rPr>
          <w:rFonts w:hint="eastAsia"/>
        </w:rPr>
        <w:t>条记录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审批人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抄送人数据</w:t>
      </w:r>
      <w:r w:rsidRPr="00527B77">
        <w:rPr>
          <w:rFonts w:hint="eastAsia"/>
        </w:rPr>
        <w:t xml:space="preserve"> </w:t>
      </w:r>
    </w:p>
    <w:p w14:paraId="0712DE10" w14:textId="77777777" w:rsidR="00C34C63" w:rsidRPr="00527B77" w:rsidRDefault="00C34C63" w:rsidP="00527B77">
      <w:pPr>
        <w:rPr>
          <w:sz w:val="28"/>
        </w:rPr>
      </w:pPr>
    </w:p>
    <w:p w14:paraId="676DD186" w14:textId="70927CCA" w:rsid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3ECA4D04" wp14:editId="71F96133">
            <wp:extent cx="9080500" cy="13970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80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BEE" w14:textId="7A0D27B8" w:rsidR="00323F77" w:rsidRPr="00527B77" w:rsidRDefault="00323F77" w:rsidP="00323F77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、审核人，审批人配置可否修改和可用</w:t>
      </w:r>
    </w:p>
    <w:p w14:paraId="7B0BED93" w14:textId="77777777" w:rsidR="00527B77" w:rsidRPr="00527B77" w:rsidRDefault="00527B77" w:rsidP="00323F77">
      <w:pPr>
        <w:pStyle w:val="4"/>
      </w:pPr>
      <w:r w:rsidRPr="00527B77">
        <w:rPr>
          <w:rFonts w:hint="eastAsia"/>
        </w:rPr>
        <w:t xml:space="preserve"># </w:t>
      </w:r>
      <w:r w:rsidRPr="00527B77">
        <w:rPr>
          <w:rFonts w:hint="eastAsia"/>
        </w:rPr>
        <w:t>关于审核类型为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是否可用和是否可以修改审核人</w:t>
      </w:r>
      <w:r w:rsidRPr="00527B77">
        <w:rPr>
          <w:rFonts w:hint="eastAsia"/>
        </w:rPr>
        <w:t xml:space="preserve"> </w:t>
      </w:r>
    </w:p>
    <w:p w14:paraId="13A60FD3" w14:textId="77777777" w:rsidR="00527B77" w:rsidRDefault="00527B77" w:rsidP="00323F77">
      <w:pPr>
        <w:pStyle w:val="4"/>
      </w:pPr>
      <w:r w:rsidRPr="00527B77">
        <w:t>select * from  workflow_task_default w where w.taskType ='28' order by w.cdate desc;</w:t>
      </w:r>
    </w:p>
    <w:p w14:paraId="40B14B1B" w14:textId="77777777" w:rsidR="00C34C63" w:rsidRPr="00527B77" w:rsidRDefault="00C34C63" w:rsidP="00527B77">
      <w:pPr>
        <w:rPr>
          <w:sz w:val="28"/>
        </w:rPr>
      </w:pPr>
    </w:p>
    <w:p w14:paraId="64B9C906" w14:textId="38107C90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6B876698" wp14:editId="4477BD98">
            <wp:extent cx="10464800" cy="111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DEF" w14:textId="77777777" w:rsidR="00527B77" w:rsidRDefault="00527B77" w:rsidP="00527B77"/>
    <w:p w14:paraId="4A22E657" w14:textId="77777777" w:rsidR="008A1B25" w:rsidRDefault="008A1B25" w:rsidP="004F3502"/>
    <w:p w14:paraId="115EFF3A" w14:textId="7AE4907E" w:rsidR="00C74F11" w:rsidRPr="00C74F11" w:rsidRDefault="00965985" w:rsidP="00C74F11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、未读条数</w:t>
      </w:r>
      <w:r w:rsidR="0042596E">
        <w:rPr>
          <w:rFonts w:hint="eastAsia"/>
        </w:rPr>
        <w:t>（待我我审批和抄送我的）</w:t>
      </w:r>
    </w:p>
    <w:p w14:paraId="5865476B" w14:textId="1FFE01E2" w:rsidR="00352F6E" w:rsidRDefault="00352F6E" w:rsidP="00352F6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、未读条实体</w:t>
      </w:r>
    </w:p>
    <w:p w14:paraId="6E9AFBFD" w14:textId="77777777" w:rsidR="00352F6E" w:rsidRDefault="00352F6E" w:rsidP="00352F6E"/>
    <w:p w14:paraId="1B916DAC" w14:textId="77777777" w:rsidR="00352F6E" w:rsidRPr="00352F6E" w:rsidRDefault="00352F6E" w:rsidP="00352F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352F6E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WorkflowUnreadBadgeData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implements </w:t>
      </w:r>
      <w:r w:rsidRPr="00352F6E">
        <w:rPr>
          <w:rFonts w:ascii="Menlo" w:hAnsi="Menlo" w:cs="Menlo"/>
          <w:color w:val="52E3F6"/>
          <w:sz w:val="27"/>
          <w:szCs w:val="27"/>
        </w:rPr>
        <w:t>Serializable</w:t>
      </w:r>
      <w:r w:rsidRPr="00352F6E">
        <w:rPr>
          <w:rFonts w:ascii="Menlo" w:hAnsi="Menlo" w:cs="Menlo"/>
          <w:color w:val="F9FAF4"/>
          <w:sz w:val="27"/>
          <w:szCs w:val="27"/>
        </w:rPr>
        <w:t>{</w:t>
      </w:r>
      <w:r w:rsidRPr="00352F6E">
        <w:rPr>
          <w:rFonts w:ascii="Menlo" w:hAnsi="Menlo" w:cs="Menlo"/>
          <w:color w:val="F9FAF4"/>
          <w:sz w:val="27"/>
          <w:szCs w:val="27"/>
        </w:rPr>
        <w:br/>
      </w:r>
      <w:r w:rsidRPr="00352F6E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private static final long </w:t>
      </w:r>
      <w:r w:rsidRPr="00352F6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serialVersionUID </w:t>
      </w:r>
      <w:r w:rsidRPr="00352F6E">
        <w:rPr>
          <w:rFonts w:ascii="Menlo" w:hAnsi="Menlo" w:cs="Menlo"/>
          <w:color w:val="FF007F"/>
          <w:sz w:val="27"/>
          <w:szCs w:val="27"/>
        </w:rPr>
        <w:t>= -</w:t>
      </w:r>
      <w:r w:rsidRPr="00352F6E">
        <w:rPr>
          <w:rFonts w:ascii="Menlo" w:hAnsi="Menlo" w:cs="Menlo"/>
          <w:color w:val="C48CFF"/>
          <w:sz w:val="27"/>
          <w:szCs w:val="27"/>
        </w:rPr>
        <w:t>1211726511402154326L</w:t>
      </w:r>
      <w:r w:rsidRPr="00352F6E">
        <w:rPr>
          <w:rFonts w:ascii="Menlo" w:hAnsi="Menlo" w:cs="Menlo"/>
          <w:color w:val="FF007F"/>
          <w:sz w:val="27"/>
          <w:szCs w:val="27"/>
        </w:rPr>
        <w:t>;</w:t>
      </w:r>
      <w:r w:rsidRPr="00352F6E">
        <w:rPr>
          <w:rFonts w:ascii="Menlo" w:hAnsi="Menlo" w:cs="Menlo"/>
          <w:color w:val="FF007F"/>
          <w:sz w:val="27"/>
          <w:szCs w:val="27"/>
        </w:rPr>
        <w:br/>
      </w:r>
      <w:r w:rsidRPr="00352F6E">
        <w:rPr>
          <w:rFonts w:ascii="Menlo" w:hAnsi="Menlo" w:cs="Menlo"/>
          <w:color w:val="FF007F"/>
          <w:sz w:val="27"/>
          <w:szCs w:val="27"/>
        </w:rPr>
        <w:br/>
        <w:t xml:space="preserve">    private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352F6E">
        <w:rPr>
          <w:rFonts w:ascii="Menlo" w:hAnsi="Menlo" w:cs="Menlo"/>
          <w:color w:val="CFBFAD"/>
          <w:sz w:val="27"/>
          <w:szCs w:val="27"/>
        </w:rPr>
        <w:t>waitUnreadCount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;        </w:t>
      </w:r>
      <w:r w:rsidRPr="00352F6E">
        <w:rPr>
          <w:rFonts w:ascii="Menlo" w:hAnsi="Menlo" w:cs="Menlo"/>
          <w:color w:val="FFFFFF"/>
          <w:sz w:val="27"/>
          <w:szCs w:val="27"/>
        </w:rPr>
        <w:t>//</w:t>
      </w:r>
      <w:r w:rsidRPr="00352F6E">
        <w:rPr>
          <w:rFonts w:ascii="Menlo" w:hAnsi="Menlo" w:cs="Menlo"/>
          <w:color w:val="FFFFFF"/>
          <w:sz w:val="27"/>
          <w:szCs w:val="27"/>
        </w:rPr>
        <w:t>待我审批的</w:t>
      </w:r>
      <w:r w:rsidRPr="00352F6E">
        <w:rPr>
          <w:rFonts w:ascii="Menlo" w:hAnsi="Menlo" w:cs="Menlo"/>
          <w:color w:val="FFFFFF"/>
          <w:sz w:val="27"/>
          <w:szCs w:val="27"/>
        </w:rPr>
        <w:t xml:space="preserve"> </w:t>
      </w:r>
      <w:r w:rsidRPr="00352F6E">
        <w:rPr>
          <w:rFonts w:ascii="Menlo" w:hAnsi="Menlo" w:cs="Menlo"/>
          <w:color w:val="FFFFFF"/>
          <w:sz w:val="27"/>
          <w:szCs w:val="27"/>
        </w:rPr>
        <w:t>未读条数</w:t>
      </w:r>
      <w:r w:rsidRPr="00352F6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352F6E">
        <w:rPr>
          <w:rFonts w:ascii="Menlo" w:hAnsi="Menlo" w:cs="Menlo"/>
          <w:color w:val="CFBFAD"/>
          <w:sz w:val="27"/>
          <w:szCs w:val="27"/>
        </w:rPr>
        <w:t>copyUnreadCount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;        </w:t>
      </w:r>
      <w:r w:rsidRPr="00352F6E">
        <w:rPr>
          <w:rFonts w:ascii="Menlo" w:hAnsi="Menlo" w:cs="Menlo"/>
          <w:color w:val="FFFFFF"/>
          <w:sz w:val="27"/>
          <w:szCs w:val="27"/>
        </w:rPr>
        <w:t>//</w:t>
      </w:r>
      <w:r w:rsidRPr="00352F6E">
        <w:rPr>
          <w:rFonts w:ascii="Menlo" w:hAnsi="Menlo" w:cs="Menlo"/>
          <w:color w:val="FFFFFF"/>
          <w:sz w:val="27"/>
          <w:szCs w:val="27"/>
        </w:rPr>
        <w:t>抄送我的</w:t>
      </w:r>
      <w:r w:rsidRPr="00352F6E">
        <w:rPr>
          <w:rFonts w:ascii="Menlo" w:hAnsi="Menlo" w:cs="Menlo"/>
          <w:color w:val="FFFFFF"/>
          <w:sz w:val="27"/>
          <w:szCs w:val="27"/>
        </w:rPr>
        <w:t xml:space="preserve"> </w:t>
      </w:r>
      <w:r w:rsidRPr="00352F6E">
        <w:rPr>
          <w:rFonts w:ascii="Menlo" w:hAnsi="Menlo" w:cs="Menlo"/>
          <w:color w:val="FFFFFF"/>
          <w:sz w:val="27"/>
          <w:szCs w:val="27"/>
        </w:rPr>
        <w:t>未读条数</w:t>
      </w:r>
      <w:r w:rsidRPr="00352F6E">
        <w:rPr>
          <w:rFonts w:ascii="Menlo" w:hAnsi="Menlo" w:cs="Menlo"/>
          <w:color w:val="FFFFFF"/>
          <w:sz w:val="27"/>
          <w:szCs w:val="27"/>
        </w:rPr>
        <w:br/>
      </w:r>
      <w:r w:rsidRPr="00352F6E">
        <w:rPr>
          <w:rFonts w:ascii="Menlo" w:hAnsi="Menlo" w:cs="Menlo"/>
          <w:color w:val="FFFFFF"/>
          <w:sz w:val="27"/>
          <w:szCs w:val="27"/>
        </w:rPr>
        <w:br/>
      </w:r>
      <w:r w:rsidRPr="00352F6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public </w:t>
      </w:r>
      <w:r w:rsidRPr="00352F6E">
        <w:rPr>
          <w:rFonts w:ascii="Menlo" w:hAnsi="Menlo" w:cs="Menlo"/>
          <w:color w:val="A7EC21"/>
          <w:sz w:val="27"/>
          <w:szCs w:val="27"/>
        </w:rPr>
        <w:t>WorkflowUnreadBadgeData</w:t>
      </w:r>
      <w:r w:rsidRPr="00352F6E">
        <w:rPr>
          <w:rFonts w:ascii="Menlo" w:hAnsi="Menlo" w:cs="Menlo"/>
          <w:color w:val="F9FAF4"/>
          <w:sz w:val="27"/>
          <w:szCs w:val="27"/>
        </w:rPr>
        <w:t>() {</w:t>
      </w:r>
      <w:r w:rsidRPr="00352F6E">
        <w:rPr>
          <w:rFonts w:ascii="Menlo" w:hAnsi="Menlo" w:cs="Menlo"/>
          <w:color w:val="F9FAF4"/>
          <w:sz w:val="27"/>
          <w:szCs w:val="27"/>
        </w:rPr>
        <w:br/>
        <w:t xml:space="preserve">    }</w:t>
      </w:r>
    </w:p>
    <w:p w14:paraId="1BBD7ADF" w14:textId="77777777" w:rsidR="002271B5" w:rsidRPr="00352F6E" w:rsidRDefault="002271B5" w:rsidP="00352F6E"/>
    <w:p w14:paraId="62D04E92" w14:textId="2E260864" w:rsidR="004D5AA0" w:rsidRPr="004D5AA0" w:rsidRDefault="004D5AA0" w:rsidP="0042596E">
      <w:pPr>
        <w:pStyle w:val="2"/>
      </w:pPr>
      <w:r>
        <w:t>1</w:t>
      </w:r>
      <w:r w:rsidR="0042596E">
        <w:rPr>
          <w:rFonts w:hint="eastAsia"/>
        </w:rPr>
        <w:t>、</w:t>
      </w:r>
      <w:r w:rsidR="0042596E">
        <w:rPr>
          <w:rFonts w:hint="eastAsia"/>
        </w:rPr>
        <w:t xml:space="preserve">controller </w:t>
      </w:r>
    </w:p>
    <w:p w14:paraId="18BDA405" w14:textId="77777777" w:rsidR="007D6529" w:rsidRPr="005C32A6" w:rsidRDefault="007D6529" w:rsidP="007D6529">
      <w:pPr>
        <w:rPr>
          <w:sz w:val="28"/>
        </w:rPr>
      </w:pPr>
    </w:p>
    <w:p w14:paraId="48FC8CC7" w14:textId="77777777" w:rsidR="005C32A6" w:rsidRPr="005C32A6" w:rsidRDefault="005C32A6" w:rsidP="005C32A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C32A6">
        <w:rPr>
          <w:rFonts w:ascii="Menlo" w:hAnsi="Menlo" w:cs="Menlo"/>
          <w:color w:val="D9E577"/>
          <w:sz w:val="32"/>
          <w:szCs w:val="27"/>
        </w:rPr>
        <w:t>@RequestMapping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ECE47E"/>
          <w:sz w:val="32"/>
          <w:szCs w:val="27"/>
        </w:rPr>
        <w:t>"getUnreadBadge"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9FAF4"/>
          <w:sz w:val="32"/>
          <w:szCs w:val="27"/>
        </w:rPr>
        <w:br/>
      </w:r>
      <w:r w:rsidRPr="005C32A6">
        <w:rPr>
          <w:rFonts w:ascii="Menlo" w:hAnsi="Menlo" w:cs="Menlo"/>
          <w:color w:val="D9E577"/>
          <w:sz w:val="32"/>
          <w:szCs w:val="27"/>
        </w:rPr>
        <w:t>@ResponseBody</w:t>
      </w:r>
      <w:r w:rsidRPr="005C32A6">
        <w:rPr>
          <w:rFonts w:ascii="Menlo" w:hAnsi="Menlo" w:cs="Menlo"/>
          <w:color w:val="D9E577"/>
          <w:sz w:val="32"/>
          <w:szCs w:val="27"/>
        </w:rPr>
        <w:br/>
      </w:r>
      <w:r w:rsidRPr="005C32A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5C32A6">
        <w:rPr>
          <w:rFonts w:ascii="Menlo" w:hAnsi="Menlo" w:cs="Menlo"/>
          <w:color w:val="A7EC21"/>
          <w:sz w:val="32"/>
          <w:szCs w:val="27"/>
        </w:rPr>
        <w:t>getUnreadBadge</w:t>
      </w:r>
      <w:r w:rsidRPr="005C32A6">
        <w:rPr>
          <w:rFonts w:ascii="Menlo" w:hAnsi="Menlo" w:cs="Menlo"/>
          <w:color w:val="F9FAF4"/>
          <w:sz w:val="32"/>
          <w:szCs w:val="27"/>
        </w:rPr>
        <w:t>()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5C32A6">
        <w:rPr>
          <w:rFonts w:ascii="Menlo" w:hAnsi="Menlo" w:cs="Menlo"/>
          <w:color w:val="F9FAF4"/>
          <w:sz w:val="32"/>
          <w:szCs w:val="27"/>
        </w:rPr>
        <w:t>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5C32A6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32A6">
        <w:rPr>
          <w:rFonts w:ascii="Menlo" w:hAnsi="Menlo" w:cs="Menlo"/>
          <w:color w:val="52E3F6"/>
          <w:sz w:val="32"/>
          <w:szCs w:val="27"/>
        </w:rPr>
        <w:t>AppSessionHelper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getSessionUser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buildSuccess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CFBFAD"/>
          <w:sz w:val="32"/>
          <w:szCs w:val="27"/>
        </w:rPr>
        <w:t>workflowService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getUnreadBadgeByAdmId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( </w:t>
      </w:r>
      <w:r w:rsidRPr="005C32A6">
        <w:rPr>
          <w:rFonts w:ascii="Menlo" w:hAnsi="Menlo" w:cs="Menlo"/>
          <w:color w:val="CFBFAD"/>
          <w:sz w:val="32"/>
          <w:szCs w:val="27"/>
        </w:rPr>
        <w:t>adminUser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getId</w:t>
      </w:r>
      <w:r w:rsidRPr="005C32A6">
        <w:rPr>
          <w:rFonts w:ascii="Menlo" w:hAnsi="Menlo" w:cs="Menlo"/>
          <w:color w:val="F9FAF4"/>
          <w:sz w:val="32"/>
          <w:szCs w:val="27"/>
        </w:rPr>
        <w:t>()))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buildFailure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getCode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getMessage</w:t>
      </w:r>
      <w:r w:rsidRPr="005C32A6">
        <w:rPr>
          <w:rFonts w:ascii="Menlo" w:hAnsi="Menlo" w:cs="Menlo"/>
          <w:color w:val="F9FAF4"/>
          <w:sz w:val="32"/>
          <w:szCs w:val="27"/>
        </w:rPr>
        <w:t>())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CFBFAD"/>
          <w:sz w:val="32"/>
          <w:szCs w:val="27"/>
        </w:rPr>
        <w:t>logger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error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getMessage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buildFailure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>ErrorCodeEnum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>}</w:t>
      </w:r>
      <w:r w:rsidRPr="005C32A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B003178" w14:textId="77777777" w:rsidR="005C32A6" w:rsidRDefault="005C32A6" w:rsidP="007D6529">
      <w:pPr>
        <w:rPr>
          <w:sz w:val="36"/>
        </w:rPr>
      </w:pPr>
    </w:p>
    <w:p w14:paraId="041CA871" w14:textId="161CA759" w:rsidR="0042596E" w:rsidRDefault="0042596E" w:rsidP="0042596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</w:p>
    <w:p w14:paraId="644CAFA3" w14:textId="77777777" w:rsidR="0042596E" w:rsidRPr="0042596E" w:rsidRDefault="0042596E" w:rsidP="0042596E"/>
    <w:p w14:paraId="017EF0F4" w14:textId="08E21B5E" w:rsidR="00682092" w:rsidRPr="00682092" w:rsidRDefault="00682092" w:rsidP="0068209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82092">
        <w:rPr>
          <w:rFonts w:ascii="Menlo" w:hAnsi="Menlo" w:cs="Menlo"/>
          <w:color w:val="D9E577"/>
          <w:sz w:val="32"/>
          <w:szCs w:val="27"/>
        </w:rPr>
        <w:t>@Override</w:t>
      </w:r>
      <w:r w:rsidRPr="00682092">
        <w:rPr>
          <w:rFonts w:ascii="Menlo" w:hAnsi="Menlo" w:cs="Menlo"/>
          <w:color w:val="D9E577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WorkflowUnreadBadgeData </w:t>
      </w:r>
      <w:r w:rsidRPr="00682092">
        <w:rPr>
          <w:rFonts w:ascii="Menlo" w:hAnsi="Menlo" w:cs="Menlo"/>
          <w:color w:val="A7EC21"/>
          <w:sz w:val="32"/>
          <w:szCs w:val="27"/>
        </w:rPr>
        <w:t>getUnreadBadgeByAdmId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9FAF4"/>
          <w:sz w:val="32"/>
          <w:szCs w:val="27"/>
        </w:rPr>
        <w:t>) {</w:t>
      </w:r>
      <w:r w:rsidRPr="00682092">
        <w:rPr>
          <w:rFonts w:ascii="Menlo" w:hAnsi="Menlo" w:cs="Menlo"/>
          <w:color w:val="F9FAF4"/>
          <w:sz w:val="32"/>
          <w:szCs w:val="27"/>
        </w:rPr>
        <w:br/>
      </w:r>
      <w:r w:rsidRPr="0068209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query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WorkflowQuery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>List</w:t>
      </w:r>
      <w:r w:rsidRPr="00682092">
        <w:rPr>
          <w:rFonts w:ascii="Menlo" w:hAnsi="Menlo" w:cs="Menlo"/>
          <w:color w:val="FF007F"/>
          <w:sz w:val="32"/>
          <w:szCs w:val="27"/>
        </w:rPr>
        <w:t>&lt;</w:t>
      </w:r>
      <w:r w:rsidRPr="00682092">
        <w:rPr>
          <w:rFonts w:ascii="Menlo" w:hAnsi="Menlo" w:cs="Menlo"/>
          <w:color w:val="52E3F6"/>
          <w:sz w:val="32"/>
          <w:szCs w:val="27"/>
        </w:rPr>
        <w:t>Integer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ArrayList</w:t>
      </w:r>
      <w:r w:rsidRPr="00682092">
        <w:rPr>
          <w:rFonts w:ascii="Menlo" w:hAnsi="Menlo" w:cs="Menlo"/>
          <w:color w:val="FF007F"/>
          <w:sz w:val="32"/>
          <w:szCs w:val="27"/>
        </w:rPr>
        <w:t>&lt;&gt;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examineStatusList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>List</w:t>
      </w:r>
      <w:r w:rsidRPr="00682092">
        <w:rPr>
          <w:rFonts w:ascii="Menlo" w:hAnsi="Menlo" w:cs="Menlo"/>
          <w:color w:val="FF007F"/>
          <w:sz w:val="32"/>
          <w:szCs w:val="27"/>
        </w:rPr>
        <w:t>&lt;</w:t>
      </w:r>
      <w:r w:rsidRPr="00682092">
        <w:rPr>
          <w:rFonts w:ascii="Menlo" w:hAnsi="Menlo" w:cs="Menlo"/>
          <w:color w:val="52E3F6"/>
          <w:sz w:val="32"/>
          <w:szCs w:val="27"/>
        </w:rPr>
        <w:t>Integer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ArrayList</w:t>
      </w:r>
      <w:r w:rsidRPr="00682092">
        <w:rPr>
          <w:rFonts w:ascii="Menlo" w:hAnsi="Menlo" w:cs="Menlo"/>
          <w:color w:val="FF007F"/>
          <w:sz w:val="32"/>
          <w:szCs w:val="27"/>
        </w:rPr>
        <w:t>&lt;&gt;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="00746BFF"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="00746BFF" w:rsidRPr="00746BFF">
        <w:rPr>
          <w:rFonts w:ascii="Menlo" w:hAnsi="Menlo" w:cs="Menlo"/>
          <w:color w:val="FF0000"/>
          <w:sz w:val="32"/>
          <w:szCs w:val="27"/>
          <w:highlight w:val="green"/>
        </w:rPr>
        <w:t>workflow_task</w:t>
      </w:r>
      <w:r w:rsidRPr="00746BFF">
        <w:rPr>
          <w:rFonts w:ascii="Menlo" w:hAnsi="Menlo" w:cs="Menlo"/>
          <w:color w:val="FF0000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setAdmId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setAdmType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setPageType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EnumWorkflowPageType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setExamineStatusList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examineStatusList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setTaskStatusList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waitCount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2092">
        <w:rPr>
          <w:rFonts w:ascii="Menlo" w:hAnsi="Menlo" w:cs="Menlo"/>
          <w:color w:val="CFBFAD"/>
          <w:sz w:val="32"/>
          <w:szCs w:val="27"/>
        </w:rPr>
        <w:t>workflowMapper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countWorkflowPageData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copyCount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2092">
        <w:rPr>
          <w:rFonts w:ascii="Menlo" w:hAnsi="Menlo" w:cs="Menlo"/>
          <w:color w:val="CFBFAD"/>
          <w:sz w:val="32"/>
          <w:szCs w:val="27"/>
        </w:rPr>
        <w:t>workflowTaskUnreadBadgeDAO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countByAdmIdAndPageType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2092">
        <w:rPr>
          <w:rFonts w:ascii="Menlo" w:hAnsi="Menlo" w:cs="Menlo"/>
          <w:color w:val="52E3F6"/>
          <w:sz w:val="32"/>
          <w:szCs w:val="27"/>
        </w:rPr>
        <w:t>EnumWorkflowPageType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return new </w:t>
      </w:r>
      <w:r w:rsidRPr="00682092">
        <w:rPr>
          <w:rFonts w:ascii="Menlo" w:hAnsi="Menlo" w:cs="Menlo"/>
          <w:color w:val="A7EC21"/>
          <w:sz w:val="32"/>
          <w:szCs w:val="27"/>
        </w:rPr>
        <w:t>WorkflowUnreadBadgeData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waitCount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== null ? </w:t>
      </w:r>
      <w:r w:rsidRPr="00682092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2092">
        <w:rPr>
          <w:rFonts w:ascii="Menlo" w:hAnsi="Menlo" w:cs="Menlo"/>
          <w:color w:val="CFBFAD"/>
          <w:sz w:val="32"/>
          <w:szCs w:val="27"/>
        </w:rPr>
        <w:t>waitCount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intValue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copyCount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== null ? </w:t>
      </w:r>
      <w:r w:rsidRPr="00682092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2092">
        <w:rPr>
          <w:rFonts w:ascii="Menlo" w:hAnsi="Menlo" w:cs="Menlo"/>
          <w:color w:val="CFBFAD"/>
          <w:sz w:val="32"/>
          <w:szCs w:val="27"/>
        </w:rPr>
        <w:t>copyCount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intValue</w:t>
      </w:r>
      <w:r w:rsidRPr="00682092">
        <w:rPr>
          <w:rFonts w:ascii="Menlo" w:hAnsi="Menlo" w:cs="Menlo"/>
          <w:color w:val="F9FAF4"/>
          <w:sz w:val="32"/>
          <w:szCs w:val="27"/>
        </w:rPr>
        <w:t>())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9FAF4"/>
          <w:sz w:val="32"/>
          <w:szCs w:val="27"/>
        </w:rPr>
        <w:t>}</w:t>
      </w:r>
    </w:p>
    <w:p w14:paraId="1BB189B5" w14:textId="77777777" w:rsidR="005C32A6" w:rsidRDefault="005C32A6" w:rsidP="007D6529">
      <w:pPr>
        <w:rPr>
          <w:sz w:val="28"/>
        </w:rPr>
      </w:pPr>
    </w:p>
    <w:p w14:paraId="04FCAF50" w14:textId="182D4B5B" w:rsidR="005C32A6" w:rsidRPr="005C32A6" w:rsidRDefault="0042596E" w:rsidP="0042596E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mybatis</w:t>
      </w:r>
      <w:r w:rsidR="00D6562A">
        <w:rPr>
          <w:rFonts w:hint="eastAsia"/>
        </w:rPr>
        <w:t xml:space="preserve"> </w:t>
      </w:r>
      <w:r w:rsidR="00D6562A">
        <w:rPr>
          <w:rFonts w:hint="eastAsia"/>
        </w:rPr>
        <w:t>（待审核事多，为什么呢）</w:t>
      </w:r>
    </w:p>
    <w:p w14:paraId="3BE2D5E7" w14:textId="77777777" w:rsidR="00965985" w:rsidRDefault="00965985" w:rsidP="00965985"/>
    <w:p w14:paraId="747C2333" w14:textId="7D2F5A97" w:rsidR="007F2BCE" w:rsidRDefault="008812CD" w:rsidP="008812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8812CD">
        <w:rPr>
          <w:rFonts w:ascii="Menlo" w:hAnsi="Menlo" w:cs="Menlo"/>
          <w:color w:val="CFBFAD"/>
          <w:sz w:val="32"/>
          <w:szCs w:val="27"/>
        </w:rPr>
        <w:br/>
      </w:r>
      <w:r w:rsidRPr="008812CD">
        <w:rPr>
          <w:rFonts w:ascii="Menlo" w:hAnsi="Menlo" w:cs="Menlo"/>
          <w:color w:val="F9FAF4"/>
          <w:sz w:val="32"/>
          <w:szCs w:val="27"/>
        </w:rPr>
        <w:t>&lt;</w:t>
      </w:r>
      <w:r w:rsidRPr="008812CD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8812CD">
        <w:rPr>
          <w:rFonts w:ascii="Menlo" w:hAnsi="Menlo" w:cs="Menlo"/>
          <w:color w:val="BFA4A4"/>
          <w:sz w:val="32"/>
          <w:szCs w:val="27"/>
        </w:rPr>
        <w:t>id</w:t>
      </w:r>
      <w:r w:rsidRPr="008812CD">
        <w:rPr>
          <w:rFonts w:ascii="Menlo" w:hAnsi="Menlo" w:cs="Menlo"/>
          <w:color w:val="ECE47E"/>
          <w:sz w:val="32"/>
          <w:szCs w:val="27"/>
        </w:rPr>
        <w:t xml:space="preserve">="countWorkflowPageData" </w:t>
      </w:r>
      <w:r w:rsidRPr="008812CD">
        <w:rPr>
          <w:rFonts w:ascii="Menlo" w:hAnsi="Menlo" w:cs="Menlo"/>
          <w:color w:val="BFA4A4"/>
          <w:sz w:val="32"/>
          <w:szCs w:val="27"/>
        </w:rPr>
        <w:t>resultType</w:t>
      </w:r>
      <w:r w:rsidRPr="008812CD">
        <w:rPr>
          <w:rFonts w:ascii="Menlo" w:hAnsi="Menlo" w:cs="Menlo"/>
          <w:color w:val="ECE47E"/>
          <w:sz w:val="32"/>
          <w:szCs w:val="27"/>
        </w:rPr>
        <w:t>="java.lang.Long"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  <w:r w:rsidRPr="008812C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SELECT </w:t>
      </w:r>
      <w:r w:rsidRPr="008812CD">
        <w:rPr>
          <w:rFonts w:ascii="Menlo" w:hAnsi="Menlo" w:cs="Menlo"/>
          <w:color w:val="FF0000"/>
          <w:sz w:val="32"/>
          <w:szCs w:val="27"/>
          <w:highlight w:val="yellow"/>
        </w:rPr>
        <w:t>count(DISTINCT t.id)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FROM </w:t>
      </w:r>
      <w:r w:rsidR="00746BFF" w:rsidRPr="008812CD">
        <w:rPr>
          <w:rFonts w:ascii="Menlo" w:hAnsi="Menlo" w:cs="Menlo"/>
          <w:color w:val="CFBFAD"/>
          <w:sz w:val="32"/>
          <w:szCs w:val="27"/>
        </w:rPr>
        <w:t>workflow_task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t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D11BA7">
        <w:rPr>
          <w:rFonts w:ascii="Menlo" w:hAnsi="Menlo" w:cs="Menlo"/>
          <w:color w:val="FF0000"/>
          <w:sz w:val="32"/>
          <w:szCs w:val="27"/>
          <w:highlight w:val="green"/>
        </w:rPr>
        <w:t>workflow_task_examine_details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a ON a.taskId = t.id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LEFT JOIN sys_admin_user b ON b.id = t.cuserId AND t.cuserType = 1</w:t>
      </w:r>
      <w:r w:rsidR="00B3659A">
        <w:rPr>
          <w:rFonts w:ascii="Menlo" w:hAnsi="Menlo" w:cs="Menlo" w:hint="eastAsia"/>
          <w:color w:val="CFBFAD"/>
          <w:sz w:val="32"/>
          <w:szCs w:val="27"/>
        </w:rPr>
        <w:t xml:space="preserve"> </w:t>
      </w:r>
      <w:r w:rsidR="00B3659A" w:rsidRPr="00762604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B3659A" w:rsidRPr="00762604">
        <w:rPr>
          <w:rFonts w:ascii="Menlo" w:hAnsi="Menlo" w:cs="Menlo" w:hint="eastAsia"/>
          <w:color w:val="FF0000"/>
          <w:sz w:val="32"/>
          <w:szCs w:val="27"/>
          <w:highlight w:val="yellow"/>
        </w:rPr>
        <w:t>确定基本的信息匹配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8812CD">
        <w:rPr>
          <w:rFonts w:ascii="Menlo" w:hAnsi="Menlo" w:cs="Menlo"/>
          <w:color w:val="F9FAF4"/>
          <w:sz w:val="32"/>
          <w:szCs w:val="27"/>
        </w:rPr>
        <w:t>&lt;</w:t>
      </w:r>
      <w:r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8812CD">
        <w:rPr>
          <w:rFonts w:ascii="Menlo" w:hAnsi="Menlo" w:cs="Menlo"/>
          <w:color w:val="BFA4A4"/>
          <w:sz w:val="32"/>
          <w:szCs w:val="27"/>
        </w:rPr>
        <w:t>test</w:t>
      </w:r>
      <w:r w:rsidRPr="008812CD">
        <w:rPr>
          <w:rFonts w:ascii="Menlo" w:hAnsi="Menlo" w:cs="Menlo"/>
          <w:color w:val="ECE47E"/>
          <w:sz w:val="32"/>
          <w:szCs w:val="27"/>
        </w:rPr>
        <w:t>="pageType != null"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  <w:r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8812CD">
        <w:rPr>
          <w:rFonts w:ascii="Menlo" w:hAnsi="Menlo" w:cs="Menlo"/>
          <w:color w:val="FF007F"/>
          <w:sz w:val="32"/>
          <w:szCs w:val="27"/>
        </w:rPr>
        <w:t>choose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</w:p>
    <w:p w14:paraId="40DBFAA7" w14:textId="37524915" w:rsidR="008812CD" w:rsidRPr="008812CD" w:rsidRDefault="007F2BCE" w:rsidP="008812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F2BCE">
        <w:rPr>
          <w:rFonts w:hint="eastAsia"/>
          <w:color w:val="FF0000"/>
          <w:sz w:val="36"/>
          <w:highlight w:val="yellow"/>
        </w:rPr>
        <w:t>有时候审批人不止一个，需要筛选掉，还轮不到他审批的人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when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="pageType == 1"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0A21CA">
        <w:rPr>
          <w:rFonts w:ascii="Menlo" w:hAnsi="Menlo" w:cs="Menlo" w:hint="eastAsia"/>
          <w:color w:val="F9FAF4"/>
          <w:sz w:val="32"/>
          <w:szCs w:val="27"/>
        </w:rPr>
        <w:t xml:space="preserve"> //1</w:t>
      </w:r>
      <w:r w:rsidR="000A21CA">
        <w:rPr>
          <w:rFonts w:ascii="Menlo" w:hAnsi="Menlo" w:cs="Menlo" w:hint="eastAsia"/>
          <w:color w:val="F9FAF4"/>
          <w:sz w:val="32"/>
          <w:szCs w:val="27"/>
        </w:rPr>
        <w:t>代表是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LEFT JOIN (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SELECT c2.</w:t>
      </w:r>
      <w:r w:rsidR="008812CD" w:rsidRPr="008812CD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FROM workflow_task_examine_details c2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LEFT JOIN (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    SELECT c1.taskId,</w:t>
      </w:r>
      <w:r w:rsidR="008812CD" w:rsidRPr="008812CD">
        <w:rPr>
          <w:rFonts w:ascii="Menlo" w:hAnsi="Menlo" w:cs="Menlo"/>
          <w:color w:val="A7EC21"/>
          <w:sz w:val="32"/>
          <w:szCs w:val="27"/>
        </w:rPr>
        <w:t>min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(c1.id) minId FROM workflow_task_examine_details c1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    WHERE c1.admType = 2 AND c1.examineStatus = 1 GROUP BY c1.taskId</w:t>
      </w:r>
      <w:r w:rsidR="000E7180">
        <w:rPr>
          <w:rFonts w:ascii="Menlo" w:hAnsi="Menlo" w:cs="Menlo" w:hint="eastAsia"/>
          <w:color w:val="CFBFAD"/>
          <w:sz w:val="32"/>
          <w:szCs w:val="27"/>
        </w:rPr>
        <w:t xml:space="preserve"> 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0E7180" w:rsidRPr="0030599E">
        <w:rPr>
          <w:rFonts w:ascii="Menlo" w:hAnsi="Menlo" w:cs="Menlo"/>
          <w:color w:val="FF0000"/>
          <w:sz w:val="32"/>
          <w:szCs w:val="27"/>
          <w:highlight w:val="yellow"/>
        </w:rPr>
        <w:t xml:space="preserve"> admTyp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e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为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2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表示待审核</w:t>
      </w:r>
      <w:r w:rsidR="007F4D82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，其中包括审核人、审批人和抄送人，所以用了分组</w:t>
      </w:r>
      <w:r w:rsidR="008812CD" w:rsidRPr="0030599E">
        <w:rPr>
          <w:rFonts w:ascii="Menlo" w:hAnsi="Menlo" w:cs="Menlo"/>
          <w:color w:val="FF0000"/>
          <w:sz w:val="32"/>
          <w:szCs w:val="27"/>
        </w:rPr>
        <w:br/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                    ) c3 ON c3.minId = c2.id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WHERE c3.</w:t>
      </w:r>
      <w:r w:rsidR="008812CD" w:rsidRPr="008812CD">
        <w:rPr>
          <w:rFonts w:ascii="Menlo" w:hAnsi="Menlo" w:cs="Menlo"/>
          <w:color w:val="52E3F6"/>
          <w:sz w:val="32"/>
          <w:szCs w:val="27"/>
        </w:rPr>
        <w:t xml:space="preserve">taskId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&gt; 0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) c ON c.taskId = t.id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when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choose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where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include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refid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="getWorkflowPageDataWhere"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include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where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select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sql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id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="getWorkflowPageDataWhere"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="taskType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t.taskType = #{taskType}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="startDate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AND t.cdate </w:t>
      </w:r>
      <w:r w:rsidR="008812CD" w:rsidRPr="008812CD">
        <w:rPr>
          <w:rFonts w:ascii="Menlo" w:hAnsi="Menlo" w:cs="Menlo"/>
          <w:color w:val="C48CFF"/>
          <w:sz w:val="32"/>
          <w:szCs w:val="27"/>
        </w:rPr>
        <w:t>&amp;gt;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= #{startDate}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="endDate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AND t.cdate </w:t>
      </w:r>
      <w:r w:rsidR="008812CD" w:rsidRPr="008812CD">
        <w:rPr>
          <w:rFonts w:ascii="Menlo" w:hAnsi="Menlo" w:cs="Menlo"/>
          <w:color w:val="C48CFF"/>
          <w:sz w:val="32"/>
          <w:szCs w:val="27"/>
        </w:rPr>
        <w:t>&amp;lt;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= #{endDate}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="status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t.status = #{status}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="008812CD" w:rsidRPr="008812CD">
        <w:rPr>
          <w:rFonts w:ascii="Menlo" w:hAnsi="Menlo" w:cs="Menlo"/>
          <w:color w:val="FF0000"/>
          <w:sz w:val="40"/>
          <w:szCs w:val="27"/>
        </w:rPr>
        <w:t xml:space="preserve"> </w:t>
      </w:r>
      <w:r w:rsidR="008812CD" w:rsidRPr="008812CD">
        <w:rPr>
          <w:rFonts w:ascii="Menlo" w:hAnsi="Menlo" w:cs="Menlo"/>
          <w:color w:val="FF0000"/>
          <w:sz w:val="40"/>
          <w:szCs w:val="27"/>
          <w:highlight w:val="yellow"/>
        </w:rPr>
        <w:t>&lt;if test="taskStatusList != null and taskStatusList.size() &gt; 0"&gt;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t.status 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foreach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collection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="taskStatusList"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index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="index"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item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="ts"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open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="("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separator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=","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close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=")"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#{ts}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foreach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="cuserParam != null and cuserParam != ''"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(b.name LIKE CONCAT('%',#{cuserParam},'%' ) OR b.email LIKE CONCAT('%',#{cuserParam},'%' ))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="admId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="008812CD" w:rsidRPr="00A5176A">
        <w:rPr>
          <w:rFonts w:ascii="Menlo" w:hAnsi="Menlo" w:cs="Menlo"/>
          <w:color w:val="FF0000"/>
          <w:sz w:val="36"/>
          <w:szCs w:val="27"/>
          <w:highlight w:val="yellow"/>
        </w:rPr>
        <w:t xml:space="preserve"> AND a.admId = #{admId}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="admType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="008812CD" w:rsidRPr="00A5176A">
        <w:rPr>
          <w:rFonts w:ascii="Menlo" w:hAnsi="Menlo" w:cs="Menlo"/>
          <w:color w:val="FF0000"/>
          <w:sz w:val="36"/>
          <w:szCs w:val="27"/>
          <w:highlight w:val="yellow"/>
        </w:rPr>
        <w:t xml:space="preserve">  AND a.admType = #{admType}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F0000"/>
          <w:sz w:val="36"/>
          <w:szCs w:val="27"/>
          <w:highlight w:val="yellow"/>
        </w:rPr>
        <w:t>&lt;if test="examineStatusList != null and examineStatusList.size() &gt; 0"&gt;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a.examineStatus 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foreach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collection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="examineStatusList"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index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="index"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item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="es"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open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="("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separator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=","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close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=")"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#{es}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foreach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="pageType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="008812CD" w:rsidRPr="00A5176A">
        <w:rPr>
          <w:rFonts w:ascii="Menlo" w:hAnsi="Menlo" w:cs="Menlo"/>
          <w:color w:val="FF0000"/>
          <w:sz w:val="32"/>
          <w:szCs w:val="27"/>
        </w:rPr>
        <w:t xml:space="preserve"> 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t>&lt;choose&gt;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&lt;when test="pageType == 1"&gt;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    AND c.admId = #{admId}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&lt;/when&gt;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&lt;/choose&gt;</w:t>
      </w:r>
      <w:r w:rsidR="008812CD" w:rsidRPr="00A5176A">
        <w:rPr>
          <w:rFonts w:ascii="Menlo" w:hAnsi="Menlo" w:cs="Menlo"/>
          <w:color w:val="FF0000"/>
          <w:sz w:val="32"/>
          <w:szCs w:val="27"/>
        </w:rPr>
        <w:br/>
      </w:r>
      <w:r w:rsidR="008812CD" w:rsidRPr="008812CD">
        <w:rPr>
          <w:rFonts w:ascii="Menlo" w:hAnsi="Menlo" w:cs="Menlo"/>
          <w:color w:val="F9FAF4"/>
          <w:sz w:val="32"/>
          <w:szCs w:val="27"/>
        </w:rPr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sql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</w:p>
    <w:p w14:paraId="0834C355" w14:textId="77777777" w:rsidR="00965985" w:rsidRDefault="00965985" w:rsidP="00965985"/>
    <w:p w14:paraId="6F2E2648" w14:textId="7DC3D9FB" w:rsidR="00C10164" w:rsidRDefault="00C10164" w:rsidP="000A23F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、枚举</w:t>
      </w:r>
      <w:r>
        <w:rPr>
          <w:rFonts w:hint="eastAsia"/>
        </w:rPr>
        <w:t xml:space="preserve"> </w:t>
      </w:r>
      <w:r>
        <w:rPr>
          <w:rFonts w:hint="eastAsia"/>
        </w:rPr>
        <w:t>查看下信息</w:t>
      </w:r>
      <w:r w:rsidR="009249B2">
        <w:rPr>
          <w:rFonts w:hint="eastAsia"/>
        </w:rPr>
        <w:t>（一般也没什么用，只在待我审批中其实有用到</w:t>
      </w:r>
      <w:r w:rsidR="001B67D0">
        <w:rPr>
          <w:rFonts w:hint="eastAsia"/>
        </w:rPr>
        <w:t>，抄送人中代码中有写，但是没毛用的</w:t>
      </w:r>
      <w:r w:rsidR="009249B2">
        <w:rPr>
          <w:rFonts w:hint="eastAsia"/>
        </w:rPr>
        <w:t>）</w:t>
      </w:r>
    </w:p>
    <w:p w14:paraId="18661FB2" w14:textId="77777777" w:rsidR="00C10164" w:rsidRPr="00C10164" w:rsidRDefault="00C10164" w:rsidP="00C10164">
      <w:pPr>
        <w:rPr>
          <w:sz w:val="28"/>
        </w:rPr>
      </w:pPr>
    </w:p>
    <w:p w14:paraId="3300B45C" w14:textId="77777777" w:rsidR="00C10164" w:rsidRPr="00C10164" w:rsidRDefault="00C10164" w:rsidP="00C101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C10164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EnumWorkflowPageType </w:t>
      </w:r>
      <w:r w:rsidRPr="00C10164">
        <w:rPr>
          <w:rFonts w:ascii="Menlo" w:hAnsi="Menlo" w:cs="Menlo"/>
          <w:color w:val="F9FAF4"/>
          <w:sz w:val="32"/>
          <w:szCs w:val="27"/>
        </w:rPr>
        <w:t>{</w:t>
      </w:r>
      <w:r w:rsidRPr="00C10164">
        <w:rPr>
          <w:rFonts w:ascii="Menlo" w:hAnsi="Menlo" w:cs="Menlo"/>
          <w:color w:val="F9FAF4"/>
          <w:sz w:val="32"/>
          <w:szCs w:val="27"/>
        </w:rPr>
        <w:br/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发起审批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0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发起审批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1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待我审批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我已审批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2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我已审批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我发起的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3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我发起的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4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抄送我的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99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未知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public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C10164">
        <w:rPr>
          <w:rFonts w:ascii="Menlo" w:hAnsi="Menlo" w:cs="Menlo"/>
          <w:color w:val="CFBFAD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public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C10164">
        <w:rPr>
          <w:rFonts w:ascii="Menlo" w:hAnsi="Menlo" w:cs="Menlo"/>
          <w:color w:val="CFBFAD"/>
          <w:sz w:val="32"/>
          <w:szCs w:val="27"/>
        </w:rPr>
        <w:t>des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A7EC21"/>
          <w:sz w:val="32"/>
          <w:szCs w:val="27"/>
        </w:rPr>
        <w:t>EnumWorkflowPageType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C10164">
        <w:rPr>
          <w:rFonts w:ascii="Menlo" w:hAnsi="Menlo" w:cs="Menlo"/>
          <w:color w:val="BFA4A4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,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C10164">
        <w:rPr>
          <w:rFonts w:ascii="Menlo" w:hAnsi="Menlo" w:cs="Menlo"/>
          <w:color w:val="BFA4A4"/>
          <w:sz w:val="32"/>
          <w:szCs w:val="27"/>
        </w:rPr>
        <w:t>des</w:t>
      </w:r>
      <w:r w:rsidRPr="00C10164">
        <w:rPr>
          <w:rFonts w:ascii="Menlo" w:hAnsi="Menlo" w:cs="Menlo"/>
          <w:color w:val="F9FAF4"/>
          <w:sz w:val="32"/>
          <w:szCs w:val="27"/>
        </w:rPr>
        <w:t>) {</w:t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C10164">
        <w:rPr>
          <w:rFonts w:ascii="Menlo" w:hAnsi="Menlo" w:cs="Menlo"/>
          <w:color w:val="FF007F"/>
          <w:sz w:val="32"/>
          <w:szCs w:val="27"/>
        </w:rPr>
        <w:t>this.</w:t>
      </w:r>
      <w:r w:rsidRPr="00C10164">
        <w:rPr>
          <w:rFonts w:ascii="Menlo" w:hAnsi="Menlo" w:cs="Menlo"/>
          <w:color w:val="CFBFAD"/>
          <w:sz w:val="32"/>
          <w:szCs w:val="27"/>
        </w:rPr>
        <w:t xml:space="preserve">type 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= </w:t>
      </w:r>
      <w:r w:rsidRPr="00C10164">
        <w:rPr>
          <w:rFonts w:ascii="Menlo" w:hAnsi="Menlo" w:cs="Menlo"/>
          <w:color w:val="BFA4A4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C10164">
        <w:rPr>
          <w:rFonts w:ascii="Menlo" w:hAnsi="Menlo" w:cs="Menlo"/>
          <w:color w:val="CFBFAD"/>
          <w:sz w:val="32"/>
          <w:szCs w:val="27"/>
        </w:rPr>
        <w:t xml:space="preserve">des 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= </w:t>
      </w:r>
      <w:r w:rsidRPr="00C10164">
        <w:rPr>
          <w:rFonts w:ascii="Menlo" w:hAnsi="Menlo" w:cs="Menlo"/>
          <w:color w:val="BFA4A4"/>
          <w:sz w:val="32"/>
          <w:szCs w:val="27"/>
        </w:rPr>
        <w:t>des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F9FAF4"/>
          <w:sz w:val="32"/>
          <w:szCs w:val="27"/>
        </w:rPr>
        <w:t>}</w:t>
      </w:r>
    </w:p>
    <w:p w14:paraId="20DAB4C0" w14:textId="77777777" w:rsidR="00C10164" w:rsidRDefault="00C10164" w:rsidP="00C10164"/>
    <w:p w14:paraId="4C65A2E0" w14:textId="77777777" w:rsidR="0030599E" w:rsidRDefault="0030599E" w:rsidP="00C10164"/>
    <w:p w14:paraId="7B1F8704" w14:textId="7943DECD" w:rsidR="002271B5" w:rsidRDefault="002271B5" w:rsidP="00220AC3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、抄送人是</w:t>
      </w:r>
      <w:r w:rsidR="00220AC3">
        <w:rPr>
          <w:rFonts w:hint="eastAsia"/>
        </w:rPr>
        <w:t>在审核通过以后出现的，这里是单独做了一个实体类</w:t>
      </w:r>
    </w:p>
    <w:p w14:paraId="3BC744D3" w14:textId="77777777" w:rsidR="00220AC3" w:rsidRPr="00220AC3" w:rsidRDefault="00220AC3" w:rsidP="00220AC3">
      <w:pPr>
        <w:rPr>
          <w:sz w:val="28"/>
        </w:rPr>
      </w:pPr>
    </w:p>
    <w:p w14:paraId="5C61F0D2" w14:textId="77777777" w:rsidR="00220AC3" w:rsidRPr="00220AC3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0AC3">
        <w:rPr>
          <w:rFonts w:ascii="Menlo" w:hAnsi="Menlo" w:cs="Menlo"/>
          <w:color w:val="D9E577"/>
          <w:sz w:val="32"/>
          <w:szCs w:val="27"/>
        </w:rPr>
        <w:t>@Entity</w:t>
      </w:r>
      <w:r w:rsidRPr="00220AC3">
        <w:rPr>
          <w:rFonts w:ascii="Menlo" w:hAnsi="Menlo" w:cs="Menlo"/>
          <w:color w:val="D9E577"/>
          <w:sz w:val="32"/>
          <w:szCs w:val="27"/>
        </w:rPr>
        <w:br/>
        <w:t>@Table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"workflow_task_unread_badge"</w:t>
      </w:r>
      <w:r w:rsidRPr="00220AC3">
        <w:rPr>
          <w:rFonts w:ascii="Menlo" w:hAnsi="Menlo" w:cs="Menlo"/>
          <w:color w:val="FF007F"/>
          <w:sz w:val="32"/>
          <w:szCs w:val="27"/>
        </w:rPr>
        <w:t>,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220AC3">
        <w:rPr>
          <w:rFonts w:ascii="Menlo" w:hAnsi="Menlo" w:cs="Menlo"/>
          <w:color w:val="D9E577"/>
          <w:sz w:val="32"/>
          <w:szCs w:val="27"/>
        </w:rPr>
        <w:t>@Index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"i_admId"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"admId"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220AC3">
        <w:rPr>
          <w:rFonts w:ascii="Menlo" w:hAnsi="Menlo" w:cs="Menlo"/>
          <w:color w:val="F9FAF4"/>
          <w:sz w:val="32"/>
          <w:szCs w:val="27"/>
        </w:rPr>
        <w:br/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WorkflowTaskUnreadBadge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C48CFF"/>
          <w:sz w:val="32"/>
          <w:szCs w:val="27"/>
        </w:rPr>
        <w:t>4198682330135502141L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D9E577"/>
          <w:sz w:val="32"/>
          <w:szCs w:val="27"/>
        </w:rPr>
        <w:t>@Id</w:t>
      </w:r>
      <w:r w:rsidRPr="00220AC3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52E3F6"/>
          <w:sz w:val="32"/>
          <w:szCs w:val="27"/>
        </w:rPr>
        <w:t>GenerationType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taskId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admId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CFBFAD"/>
          <w:sz w:val="32"/>
          <w:szCs w:val="27"/>
        </w:rPr>
        <w:t>pageType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;   </w:t>
      </w:r>
      <w:r w:rsidRPr="00220AC3">
        <w:rPr>
          <w:rFonts w:ascii="Menlo" w:hAnsi="Menlo" w:cs="Menlo"/>
          <w:color w:val="FFFFFF"/>
          <w:sz w:val="32"/>
          <w:szCs w:val="27"/>
        </w:rPr>
        <w:t>//EnumWorkflowPageType</w:t>
      </w:r>
      <w:r w:rsidRPr="00220AC3">
        <w:rPr>
          <w:rFonts w:ascii="Menlo" w:hAnsi="Menlo" w:cs="Menlo"/>
          <w:color w:val="FFFFFF"/>
          <w:sz w:val="32"/>
          <w:szCs w:val="27"/>
        </w:rPr>
        <w:br/>
      </w:r>
      <w:r w:rsidRPr="00220AC3">
        <w:rPr>
          <w:rFonts w:ascii="Menlo" w:hAnsi="Menlo" w:cs="Menlo"/>
          <w:color w:val="FFFFFF"/>
          <w:sz w:val="32"/>
          <w:szCs w:val="27"/>
        </w:rPr>
        <w:br/>
      </w:r>
      <w:r w:rsidRPr="00220AC3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220AC3">
        <w:rPr>
          <w:rFonts w:ascii="Menlo" w:hAnsi="Menlo" w:cs="Menlo"/>
          <w:color w:val="A7EC21"/>
          <w:sz w:val="32"/>
          <w:szCs w:val="27"/>
        </w:rPr>
        <w:t>WorkflowTaskUnreadBadge</w:t>
      </w:r>
      <w:r w:rsidRPr="00220AC3">
        <w:rPr>
          <w:rFonts w:ascii="Menlo" w:hAnsi="Menlo" w:cs="Menlo"/>
          <w:color w:val="F9FAF4"/>
          <w:sz w:val="32"/>
          <w:szCs w:val="27"/>
        </w:rPr>
        <w:t>()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66A83149" w14:textId="77777777" w:rsidR="00220AC3" w:rsidRPr="00220AC3" w:rsidRDefault="00220AC3" w:rsidP="00220AC3">
      <w:pPr>
        <w:rPr>
          <w:sz w:val="28"/>
        </w:rPr>
      </w:pPr>
    </w:p>
    <w:p w14:paraId="722640CA" w14:textId="2CC183DF" w:rsidR="0030599E" w:rsidRDefault="00220AC3" w:rsidP="00220AC3">
      <w:pPr>
        <w:pStyle w:val="1"/>
      </w:pPr>
      <w:r>
        <w:rPr>
          <w:rFonts w:hint="eastAsia"/>
        </w:rPr>
        <w:t>7</w:t>
      </w:r>
      <w:r>
        <w:rPr>
          <w:rFonts w:hint="eastAsia"/>
        </w:rPr>
        <w:t>、查询待我审批</w:t>
      </w:r>
      <w:r w:rsidR="00B41BDE">
        <w:rPr>
          <w:rFonts w:hint="eastAsia"/>
        </w:rPr>
        <w:t>（</w:t>
      </w:r>
      <w:r w:rsidR="00B41BDE" w:rsidRPr="00B41BDE">
        <w:rPr>
          <w:rFonts w:hint="eastAsia"/>
          <w:color w:val="FF0000"/>
          <w:highlight w:val="yellow"/>
        </w:rPr>
        <w:t>有时候审批人不止一个，需要筛选掉，还轮不到他审批的人</w:t>
      </w:r>
      <w:r w:rsidR="00B41BDE">
        <w:rPr>
          <w:rFonts w:hint="eastAsia"/>
        </w:rPr>
        <w:t>）</w:t>
      </w:r>
    </w:p>
    <w:p w14:paraId="59236D76" w14:textId="77777777" w:rsidR="00220AC3" w:rsidRDefault="00220AC3" w:rsidP="00220AC3"/>
    <w:p w14:paraId="7F0CCC31" w14:textId="77777777" w:rsidR="00744A27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00"/>
          <w:sz w:val="32"/>
          <w:szCs w:val="27"/>
        </w:rPr>
      </w:pPr>
      <w:r w:rsidRPr="00220AC3">
        <w:rPr>
          <w:rFonts w:ascii="Menlo" w:hAnsi="Menlo" w:cs="Menlo"/>
          <w:color w:val="CFBFAD"/>
          <w:sz w:val="27"/>
          <w:szCs w:val="27"/>
        </w:rPr>
        <w:br/>
      </w:r>
      <w:r w:rsidRPr="00220AC3">
        <w:rPr>
          <w:rFonts w:ascii="Menlo" w:hAnsi="Menlo" w:cs="Menlo"/>
          <w:color w:val="D9E577"/>
          <w:sz w:val="32"/>
          <w:szCs w:val="27"/>
        </w:rPr>
        <w:t>@RequestMapping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ECE47E"/>
          <w:sz w:val="32"/>
          <w:szCs w:val="27"/>
        </w:rPr>
        <w:t>"wait/data"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D9E577"/>
          <w:sz w:val="32"/>
          <w:szCs w:val="27"/>
        </w:rPr>
        <w:t>@ResponseBody</w:t>
      </w:r>
      <w:r w:rsidRPr="00220AC3">
        <w:rPr>
          <w:rFonts w:ascii="Menlo" w:hAnsi="Menlo" w:cs="Menlo"/>
          <w:color w:val="D9E577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220AC3">
        <w:rPr>
          <w:rFonts w:ascii="Menlo" w:hAnsi="Menlo" w:cs="Menlo"/>
          <w:color w:val="A7EC21"/>
          <w:sz w:val="32"/>
          <w:szCs w:val="27"/>
        </w:rPr>
        <w:t>data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D9E577"/>
          <w:sz w:val="32"/>
          <w:szCs w:val="27"/>
        </w:rPr>
        <w:t>@RequestParam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"0"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)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BFA4A4"/>
          <w:sz w:val="32"/>
          <w:szCs w:val="27"/>
        </w:rPr>
        <w:t>page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D9E577"/>
          <w:sz w:val="32"/>
          <w:szCs w:val="27"/>
        </w:rPr>
        <w:t>@RequestParam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"7"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)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BFA4A4"/>
          <w:sz w:val="32"/>
          <w:szCs w:val="27"/>
        </w:rPr>
        <w:t>pageSize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52E3F6"/>
          <w:sz w:val="32"/>
          <w:szCs w:val="27"/>
        </w:rPr>
        <w:t>AppSessionHelper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getSessionUser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PageRequest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page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pageSize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>List</w:t>
      </w:r>
      <w:r w:rsidRPr="00220AC3">
        <w:rPr>
          <w:rFonts w:ascii="Menlo" w:hAnsi="Menlo" w:cs="Menlo"/>
          <w:color w:val="FF007F"/>
          <w:sz w:val="32"/>
          <w:szCs w:val="27"/>
        </w:rPr>
        <w:t>&lt;</w:t>
      </w:r>
      <w:r w:rsidRPr="00220AC3">
        <w:rPr>
          <w:rFonts w:ascii="Menlo" w:hAnsi="Menlo" w:cs="Menlo"/>
          <w:color w:val="52E3F6"/>
          <w:sz w:val="32"/>
          <w:szCs w:val="27"/>
        </w:rPr>
        <w:t>Integer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ArrayList</w:t>
      </w:r>
      <w:r w:rsidRPr="00220AC3">
        <w:rPr>
          <w:rFonts w:ascii="Menlo" w:hAnsi="Menlo" w:cs="Menlo"/>
          <w:color w:val="FF007F"/>
          <w:sz w:val="32"/>
          <w:szCs w:val="27"/>
        </w:rPr>
        <w:t>&lt;&gt;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</w:t>
      </w:r>
      <w:r w:rsidRPr="00705988">
        <w:rPr>
          <w:rFonts w:ascii="Menlo" w:hAnsi="Menlo" w:cs="Menlo"/>
          <w:color w:val="FF0000"/>
          <w:sz w:val="44"/>
          <w:szCs w:val="27"/>
        </w:rPr>
        <w:t xml:space="preserve"> </w:t>
      </w:r>
      <w:r w:rsidRPr="00705988">
        <w:rPr>
          <w:rFonts w:ascii="Menlo" w:hAnsi="Menlo" w:cs="Menlo"/>
          <w:color w:val="FF0000"/>
          <w:sz w:val="44"/>
          <w:szCs w:val="27"/>
          <w:highlight w:val="yellow"/>
        </w:rPr>
        <w:t>examineStatusList.add(EnumWorkflowTaskExamineStatus.</w:t>
      </w:r>
      <w:r w:rsidRPr="00705988">
        <w:rPr>
          <w:rFonts w:ascii="Menlo" w:hAnsi="Menlo" w:cs="Menlo"/>
          <w:b/>
          <w:bCs/>
          <w:i/>
          <w:iCs/>
          <w:color w:val="FF0000"/>
          <w:sz w:val="44"/>
          <w:szCs w:val="27"/>
          <w:highlight w:val="yellow"/>
        </w:rPr>
        <w:t>等待审批</w:t>
      </w:r>
      <w:r w:rsidRPr="00705988">
        <w:rPr>
          <w:rFonts w:ascii="Menlo" w:hAnsi="Menlo" w:cs="Menlo"/>
          <w:color w:val="FF0000"/>
          <w:sz w:val="44"/>
          <w:szCs w:val="27"/>
          <w:highlight w:val="yellow"/>
        </w:rPr>
        <w:t>.type);</w:t>
      </w:r>
      <w:r w:rsidR="00D01D35">
        <w:rPr>
          <w:rFonts w:ascii="Menlo" w:hAnsi="Menlo" w:cs="Menlo" w:hint="eastAsia"/>
          <w:color w:val="FF0000"/>
          <w:sz w:val="44"/>
          <w:szCs w:val="27"/>
        </w:rPr>
        <w:t xml:space="preserve"> /</w:t>
      </w:r>
      <w:r w:rsidR="00D01D35" w:rsidRPr="00D56F73">
        <w:rPr>
          <w:rFonts w:ascii="Menlo" w:hAnsi="Menlo" w:cs="Menlo" w:hint="eastAsia"/>
          <w:color w:val="FF0000"/>
          <w:sz w:val="44"/>
          <w:szCs w:val="27"/>
          <w:highlight w:val="green"/>
        </w:rPr>
        <w:t>/</w:t>
      </w:r>
      <w:r w:rsidR="00D01D35" w:rsidRPr="00D56F73">
        <w:rPr>
          <w:rFonts w:ascii="Menlo" w:hAnsi="Menlo" w:cs="Menlo" w:hint="eastAsia"/>
          <w:color w:val="FF0000"/>
          <w:sz w:val="44"/>
          <w:szCs w:val="27"/>
          <w:highlight w:val="green"/>
        </w:rPr>
        <w:t>审核人状态为等待审批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>List</w:t>
      </w:r>
      <w:r w:rsidRPr="00220AC3">
        <w:rPr>
          <w:rFonts w:ascii="Menlo" w:hAnsi="Menlo" w:cs="Menlo"/>
          <w:color w:val="FF007F"/>
          <w:sz w:val="32"/>
          <w:szCs w:val="27"/>
        </w:rPr>
        <w:t>&lt;</w:t>
      </w:r>
      <w:r w:rsidRPr="00220AC3">
        <w:rPr>
          <w:rFonts w:ascii="Menlo" w:hAnsi="Menlo" w:cs="Menlo"/>
          <w:color w:val="52E3F6"/>
          <w:sz w:val="32"/>
          <w:szCs w:val="27"/>
        </w:rPr>
        <w:t>Integer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ArrayList</w:t>
      </w:r>
      <w:r w:rsidRPr="00220AC3">
        <w:rPr>
          <w:rFonts w:ascii="Menlo" w:hAnsi="Menlo" w:cs="Menlo"/>
          <w:color w:val="FF007F"/>
          <w:sz w:val="32"/>
          <w:szCs w:val="27"/>
        </w:rPr>
        <w:t>&lt;&gt;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add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EnumWorkflowTaskStatus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</w:p>
    <w:p w14:paraId="567BC5A8" w14:textId="29026744" w:rsidR="00220AC3" w:rsidRPr="00220AC3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0AC3">
        <w:rPr>
          <w:rFonts w:ascii="Menlo" w:hAnsi="Menlo" w:cs="Menlo"/>
          <w:color w:val="FF007F"/>
          <w:sz w:val="32"/>
          <w:szCs w:val="27"/>
        </w:rPr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add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EnumWorkflowTaskStatus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setAdmId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setAdmType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setPageType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EnumWorkflowPageType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0000"/>
          <w:sz w:val="36"/>
          <w:szCs w:val="27"/>
          <w:highlight w:val="yellow"/>
        </w:rPr>
        <w:t>query.setExamineStatusList(examineStatusList);</w:t>
      </w:r>
      <w:r w:rsidRPr="00220AC3">
        <w:rPr>
          <w:rFonts w:ascii="Menlo" w:hAnsi="Menlo" w:cs="Menlo"/>
          <w:color w:val="FF0000"/>
          <w:sz w:val="36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setTaskStatusList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FFFF"/>
          <w:sz w:val="32"/>
          <w:szCs w:val="27"/>
        </w:rPr>
        <w:t>//</w:t>
      </w:r>
      <w:r w:rsidRPr="00220AC3">
        <w:rPr>
          <w:rFonts w:ascii="Menlo" w:hAnsi="Menlo" w:cs="Menlo"/>
          <w:color w:val="FFFFFF"/>
          <w:sz w:val="32"/>
          <w:szCs w:val="27"/>
        </w:rPr>
        <w:t>删除未读标记</w:t>
      </w:r>
      <w:r w:rsidRPr="00220AC3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workflowService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deleteUnreadBadgeByAdmIdAndPageType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,</w:t>
      </w:r>
      <w:r w:rsidRPr="00220AC3">
        <w:rPr>
          <w:rFonts w:ascii="Menlo" w:hAnsi="Menlo" w:cs="Menlo"/>
          <w:color w:val="52E3F6"/>
          <w:sz w:val="32"/>
          <w:szCs w:val="27"/>
        </w:rPr>
        <w:t>EnumWorkflowPageType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buildSuccess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workflowService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getWorkflowPageData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pageable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}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buildFailure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getCode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getMessage</w:t>
      </w:r>
      <w:r w:rsidRPr="00220AC3">
        <w:rPr>
          <w:rFonts w:ascii="Menlo" w:hAnsi="Menlo" w:cs="Menlo"/>
          <w:color w:val="F9FAF4"/>
          <w:sz w:val="32"/>
          <w:szCs w:val="27"/>
        </w:rPr>
        <w:t>())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}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logger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error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getMessage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buildFailure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ErrorCodeEnum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>}</w:t>
      </w:r>
      <w:r w:rsidRPr="00220AC3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F2B2AB3" w14:textId="77777777" w:rsidR="00220AC3" w:rsidRDefault="00220AC3" w:rsidP="00220AC3"/>
    <w:p w14:paraId="655AB265" w14:textId="77777777" w:rsidR="00220AC3" w:rsidRPr="007B451F" w:rsidRDefault="00220AC3" w:rsidP="00220AC3">
      <w:pPr>
        <w:rPr>
          <w:sz w:val="28"/>
        </w:rPr>
      </w:pPr>
    </w:p>
    <w:p w14:paraId="0722275A" w14:textId="7B43F210" w:rsidR="007B451F" w:rsidRPr="007B451F" w:rsidRDefault="007B451F" w:rsidP="007B45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B451F">
        <w:rPr>
          <w:rFonts w:ascii="Menlo" w:hAnsi="Menlo" w:cs="Menlo"/>
          <w:color w:val="D9E577"/>
          <w:sz w:val="32"/>
          <w:szCs w:val="27"/>
        </w:rPr>
        <w:t>@Override</w:t>
      </w:r>
      <w:r w:rsidRPr="007B451F">
        <w:rPr>
          <w:rFonts w:ascii="Menlo" w:hAnsi="Menlo" w:cs="Menlo"/>
          <w:color w:val="D9E577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7B451F">
        <w:rPr>
          <w:rFonts w:ascii="Menlo" w:hAnsi="Menlo" w:cs="Menlo"/>
          <w:color w:val="52E3F6"/>
          <w:sz w:val="32"/>
          <w:szCs w:val="27"/>
        </w:rPr>
        <w:t>Page</w:t>
      </w:r>
      <w:r w:rsidRPr="007B451F">
        <w:rPr>
          <w:rFonts w:ascii="Menlo" w:hAnsi="Menlo" w:cs="Menlo"/>
          <w:color w:val="FF007F"/>
          <w:sz w:val="32"/>
          <w:szCs w:val="27"/>
        </w:rPr>
        <w:t>&lt;</w:t>
      </w:r>
      <w:r w:rsidRPr="007B451F">
        <w:rPr>
          <w:rFonts w:ascii="Menlo" w:hAnsi="Menlo" w:cs="Menlo"/>
          <w:color w:val="52E3F6"/>
          <w:sz w:val="32"/>
          <w:szCs w:val="27"/>
        </w:rPr>
        <w:t>WorkflowTask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B451F">
        <w:rPr>
          <w:rFonts w:ascii="Menlo" w:hAnsi="Menlo" w:cs="Menlo"/>
          <w:color w:val="A7EC21"/>
          <w:sz w:val="32"/>
          <w:szCs w:val="27"/>
        </w:rPr>
        <w:t>getWorkflowPageData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B451F">
        <w:rPr>
          <w:rFonts w:ascii="Menlo" w:hAnsi="Menlo" w:cs="Menlo"/>
          <w:color w:val="BFA4A4"/>
          <w:sz w:val="32"/>
          <w:szCs w:val="27"/>
        </w:rPr>
        <w:t>admId</w:t>
      </w:r>
      <w:r w:rsidRPr="007B451F">
        <w:rPr>
          <w:rFonts w:ascii="Menlo" w:hAnsi="Menlo" w:cs="Menlo"/>
          <w:color w:val="F9FAF4"/>
          <w:sz w:val="32"/>
          <w:szCs w:val="27"/>
        </w:rPr>
        <w:t>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setStartDate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DateHelper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getDateFirstTime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getStartDate</w:t>
      </w:r>
      <w:r w:rsidRPr="007B451F">
        <w:rPr>
          <w:rFonts w:ascii="Menlo" w:hAnsi="Menlo" w:cs="Menlo"/>
          <w:color w:val="F9FAF4"/>
          <w:sz w:val="32"/>
          <w:szCs w:val="27"/>
        </w:rPr>
        <w:t>()))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setEndDate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DateHelper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getDateLastTime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getEndDate</w:t>
      </w:r>
      <w:r w:rsidRPr="007B451F">
        <w:rPr>
          <w:rFonts w:ascii="Menlo" w:hAnsi="Menlo" w:cs="Menlo"/>
          <w:color w:val="F9FAF4"/>
          <w:sz w:val="32"/>
          <w:szCs w:val="27"/>
        </w:rPr>
        <w:t>()))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setOffset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getOffset</w:t>
      </w:r>
      <w:r w:rsidRPr="007B451F">
        <w:rPr>
          <w:rFonts w:ascii="Menlo" w:hAnsi="Menlo" w:cs="Menlo"/>
          <w:color w:val="F9FAF4"/>
          <w:sz w:val="32"/>
          <w:szCs w:val="27"/>
        </w:rPr>
        <w:t>())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setLimit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getPageSize</w:t>
      </w:r>
      <w:r w:rsidRPr="007B451F">
        <w:rPr>
          <w:rFonts w:ascii="Menlo" w:hAnsi="Menlo" w:cs="Menlo"/>
          <w:color w:val="F9FAF4"/>
          <w:sz w:val="32"/>
          <w:szCs w:val="27"/>
        </w:rPr>
        <w:t>())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52E3F6"/>
          <w:sz w:val="32"/>
          <w:szCs w:val="27"/>
        </w:rPr>
        <w:t>List</w:t>
      </w:r>
      <w:r w:rsidRPr="007B451F">
        <w:rPr>
          <w:rFonts w:ascii="Menlo" w:hAnsi="Menlo" w:cs="Menlo"/>
          <w:color w:val="FF007F"/>
          <w:sz w:val="32"/>
          <w:szCs w:val="27"/>
        </w:rPr>
        <w:t>&lt;</w:t>
      </w:r>
      <w:r w:rsidRPr="007B451F">
        <w:rPr>
          <w:rFonts w:ascii="Menlo" w:hAnsi="Menlo" w:cs="Menlo"/>
          <w:color w:val="52E3F6"/>
          <w:sz w:val="32"/>
          <w:szCs w:val="27"/>
        </w:rPr>
        <w:t>WorkflowTask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list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B451F">
        <w:rPr>
          <w:rFonts w:ascii="Menlo" w:hAnsi="Menlo" w:cs="Menlo"/>
          <w:color w:val="CFBFAD"/>
          <w:sz w:val="32"/>
          <w:szCs w:val="27"/>
        </w:rPr>
        <w:t>workflowMapper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getWorkflowPageDataList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CollectionUtils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isNotEmpty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9FAF4"/>
          <w:sz w:val="32"/>
          <w:szCs w:val="27"/>
        </w:rPr>
        <w:t>))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task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9FAF4"/>
          <w:sz w:val="32"/>
          <w:szCs w:val="27"/>
        </w:rPr>
        <w:t>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7B451F">
        <w:rPr>
          <w:rFonts w:ascii="Menlo" w:hAnsi="Menlo" w:cs="Menlo"/>
          <w:color w:val="FF007F"/>
          <w:sz w:val="32"/>
          <w:szCs w:val="27"/>
        </w:rPr>
        <w:t>this.</w:t>
      </w:r>
      <w:r w:rsidRPr="007B451F">
        <w:rPr>
          <w:rFonts w:ascii="Menlo" w:hAnsi="Menlo" w:cs="Menlo"/>
          <w:color w:val="A7EC21"/>
          <w:sz w:val="32"/>
          <w:szCs w:val="27"/>
        </w:rPr>
        <w:t>assembleTaskRemark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task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7B451F">
        <w:rPr>
          <w:rFonts w:ascii="Menlo" w:hAnsi="Menlo" w:cs="Menlo"/>
          <w:color w:val="F9FAF4"/>
          <w:sz w:val="32"/>
          <w:szCs w:val="27"/>
        </w:rPr>
        <w:t>}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B451F">
        <w:rPr>
          <w:rFonts w:ascii="Menlo" w:hAnsi="Menlo" w:cs="Menlo"/>
          <w:color w:val="CFBFAD"/>
          <w:sz w:val="32"/>
          <w:szCs w:val="27"/>
        </w:rPr>
        <w:t>workflowMapper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countWorkflowPageData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Pr="007B451F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Pr="007B451F">
        <w:rPr>
          <w:rFonts w:ascii="Menlo" w:hAnsi="Menlo" w:cs="Menlo" w:hint="eastAsia"/>
          <w:color w:val="FF0000"/>
          <w:sz w:val="32"/>
          <w:szCs w:val="27"/>
          <w:highlight w:val="yellow"/>
        </w:rPr>
        <w:t>和上面的未读条数是一样的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return new </w:t>
      </w:r>
      <w:r w:rsidRPr="007B451F">
        <w:rPr>
          <w:rFonts w:ascii="Menlo" w:hAnsi="Menlo" w:cs="Menlo"/>
          <w:color w:val="A7EC21"/>
          <w:sz w:val="32"/>
          <w:szCs w:val="27"/>
        </w:rPr>
        <w:t>PageImpl</w:t>
      </w:r>
      <w:r w:rsidRPr="007B451F">
        <w:rPr>
          <w:rFonts w:ascii="Menlo" w:hAnsi="Menlo" w:cs="Menlo"/>
          <w:color w:val="FF007F"/>
          <w:sz w:val="32"/>
          <w:szCs w:val="27"/>
        </w:rPr>
        <w:t>&lt;&gt;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CFBFAD"/>
          <w:sz w:val="32"/>
          <w:szCs w:val="27"/>
        </w:rPr>
        <w:t>count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9FAF4"/>
          <w:sz w:val="32"/>
          <w:szCs w:val="27"/>
        </w:rPr>
        <w:t>}</w:t>
      </w:r>
    </w:p>
    <w:p w14:paraId="637AA9E6" w14:textId="77777777" w:rsidR="00220AC3" w:rsidRDefault="00220AC3" w:rsidP="00220AC3"/>
    <w:p w14:paraId="06C7176D" w14:textId="77777777" w:rsidR="00DA4F43" w:rsidRPr="00DA4F43" w:rsidRDefault="00DA4F43" w:rsidP="00220AC3">
      <w:pPr>
        <w:rPr>
          <w:sz w:val="28"/>
        </w:rPr>
      </w:pPr>
    </w:p>
    <w:p w14:paraId="1ADFBB53" w14:textId="77777777" w:rsidR="00DA4F43" w:rsidRPr="00DA4F43" w:rsidRDefault="00DA4F43" w:rsidP="00DA4F4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DA4F43">
        <w:rPr>
          <w:rFonts w:ascii="Menlo" w:hAnsi="Menlo" w:cs="Menlo"/>
          <w:color w:val="BFA4A4"/>
          <w:sz w:val="32"/>
          <w:szCs w:val="27"/>
        </w:rPr>
        <w:t>id</w:t>
      </w:r>
      <w:r w:rsidRPr="00DA4F43">
        <w:rPr>
          <w:rFonts w:ascii="Menlo" w:hAnsi="Menlo" w:cs="Menlo"/>
          <w:color w:val="ECE47E"/>
          <w:sz w:val="32"/>
          <w:szCs w:val="27"/>
        </w:rPr>
        <w:t xml:space="preserve">="getWorkflowPageDataList" </w:t>
      </w:r>
      <w:r w:rsidRPr="00DA4F43">
        <w:rPr>
          <w:rFonts w:ascii="Menlo" w:hAnsi="Menlo" w:cs="Menlo"/>
          <w:color w:val="BFA4A4"/>
          <w:sz w:val="32"/>
          <w:szCs w:val="27"/>
        </w:rPr>
        <w:t>resultType</w:t>
      </w:r>
      <w:r w:rsidRPr="00DA4F43">
        <w:rPr>
          <w:rFonts w:ascii="Menlo" w:hAnsi="Menlo" w:cs="Menlo"/>
          <w:color w:val="ECE47E"/>
          <w:sz w:val="32"/>
          <w:szCs w:val="27"/>
        </w:rPr>
        <w:t>="com.duodian.admore.entity.db.workflow.WorkflowTask"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CFBFAD"/>
          <w:sz w:val="32"/>
          <w:szCs w:val="27"/>
        </w:rPr>
        <w:t>SELECT DISTINCT t.</w:t>
      </w:r>
      <w:r w:rsidRPr="00DA4F43">
        <w:rPr>
          <w:rFonts w:ascii="Menlo" w:hAnsi="Menlo" w:cs="Menlo"/>
          <w:i/>
          <w:iCs/>
          <w:color w:val="CFBFAD"/>
          <w:sz w:val="32"/>
          <w:szCs w:val="27"/>
        </w:rPr>
        <w:t>*</w:t>
      </w:r>
      <w:r w:rsidRPr="00DA4F43">
        <w:rPr>
          <w:rFonts w:ascii="Menlo" w:hAnsi="Menlo" w:cs="Menlo"/>
          <w:color w:val="CFBFAD"/>
          <w:sz w:val="32"/>
          <w:szCs w:val="27"/>
        </w:rPr>
        <w:t>,ifnull(b.name,c.nickName) cuserName FROM workflow_task t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LEFT JOIN workflow_task_examine_details a ON a.taskId = t.id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LEFT JOIN sys_admin_user b ON b.id = t.cuserId AND t.cuserType = 1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7F0819">
        <w:rPr>
          <w:rFonts w:ascii="Menlo" w:hAnsi="Menlo" w:cs="Menlo"/>
          <w:color w:val="FF0000"/>
          <w:sz w:val="32"/>
          <w:szCs w:val="27"/>
          <w:highlight w:val="yellow"/>
        </w:rPr>
        <w:t>LEFT JOIN user c ON c.id = t.cuserId AND t.cuserType = 2</w:t>
      </w:r>
      <w:r w:rsidRPr="007F0819">
        <w:rPr>
          <w:rFonts w:ascii="Menlo" w:hAnsi="Menlo" w:cs="Menlo"/>
          <w:color w:val="FF0000"/>
          <w:sz w:val="32"/>
          <w:szCs w:val="27"/>
        </w:rPr>
        <w:br/>
      </w:r>
      <w:r w:rsidRPr="00DA4F43">
        <w:rPr>
          <w:rFonts w:ascii="Menlo" w:hAnsi="Menlo" w:cs="Menlo"/>
          <w:color w:val="CFBFAD"/>
          <w:sz w:val="32"/>
          <w:szCs w:val="27"/>
        </w:rPr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="pageType != null"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DA4F43">
        <w:rPr>
          <w:rFonts w:ascii="Menlo" w:hAnsi="Menlo" w:cs="Menlo"/>
          <w:color w:val="FF007F"/>
          <w:sz w:val="32"/>
          <w:szCs w:val="27"/>
        </w:rPr>
        <w:t>choose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when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="pageType == 1"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DA4F43">
        <w:rPr>
          <w:rFonts w:ascii="Menlo" w:hAnsi="Menlo" w:cs="Menlo"/>
          <w:color w:val="CFBFAD"/>
          <w:sz w:val="32"/>
          <w:szCs w:val="27"/>
        </w:rPr>
        <w:t>LEFT JOIN (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SELECT c2.</w:t>
      </w:r>
      <w:r w:rsidRPr="00DA4F43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Pr="00DA4F43">
        <w:rPr>
          <w:rFonts w:ascii="Menlo" w:hAnsi="Menlo" w:cs="Menlo"/>
          <w:color w:val="CFBFAD"/>
          <w:sz w:val="32"/>
          <w:szCs w:val="27"/>
        </w:rPr>
        <w:t>FROM workflow_task_examine_details c2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LEFT JOIN (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  SELECT c1.taskId,</w:t>
      </w:r>
      <w:r w:rsidRPr="00DA4F43">
        <w:rPr>
          <w:rFonts w:ascii="Menlo" w:hAnsi="Menlo" w:cs="Menlo"/>
          <w:color w:val="A7EC21"/>
          <w:sz w:val="32"/>
          <w:szCs w:val="27"/>
        </w:rPr>
        <w:t>min</w:t>
      </w:r>
      <w:r w:rsidRPr="00DA4F43">
        <w:rPr>
          <w:rFonts w:ascii="Menlo" w:hAnsi="Menlo" w:cs="Menlo"/>
          <w:color w:val="CFBFAD"/>
          <w:sz w:val="32"/>
          <w:szCs w:val="27"/>
        </w:rPr>
        <w:t>(c1.id) minId FROM workflow_task_examine_details c1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  WHERE c1.admType = 2 AND c1.examineStatus = 1 GROUP BY c1.taskId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) c3 ON c3.minId = c2.id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WHERE c3.</w:t>
      </w:r>
      <w:r w:rsidRPr="00DA4F43">
        <w:rPr>
          <w:rFonts w:ascii="Menlo" w:hAnsi="Menlo" w:cs="Menlo"/>
          <w:color w:val="52E3F6"/>
          <w:sz w:val="32"/>
          <w:szCs w:val="27"/>
        </w:rPr>
        <w:t xml:space="preserve">taskId </w:t>
      </w:r>
      <w:r w:rsidRPr="00DA4F43">
        <w:rPr>
          <w:rFonts w:ascii="Menlo" w:hAnsi="Menlo" w:cs="Menlo"/>
          <w:color w:val="CFBFAD"/>
          <w:sz w:val="32"/>
          <w:szCs w:val="27"/>
        </w:rPr>
        <w:t>&gt; 0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) c ON c.taskId = t.id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</w:t>
      </w:r>
      <w:r w:rsidRPr="00DA4F43">
        <w:rPr>
          <w:rFonts w:ascii="Menlo" w:hAnsi="Menlo" w:cs="Menlo"/>
          <w:color w:val="F9FAF4"/>
          <w:sz w:val="32"/>
          <w:szCs w:val="27"/>
        </w:rPr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when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Pr="00DA4F43">
        <w:rPr>
          <w:rFonts w:ascii="Menlo" w:hAnsi="Menlo" w:cs="Menlo"/>
          <w:color w:val="FF007F"/>
          <w:sz w:val="32"/>
          <w:szCs w:val="27"/>
        </w:rPr>
        <w:t>choose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DA4F43">
        <w:rPr>
          <w:rFonts w:ascii="Menlo" w:hAnsi="Menlo" w:cs="Menlo"/>
          <w:color w:val="FF007F"/>
          <w:sz w:val="32"/>
          <w:szCs w:val="27"/>
        </w:rPr>
        <w:t>if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DA4F43">
        <w:rPr>
          <w:rFonts w:ascii="Menlo" w:hAnsi="Menlo" w:cs="Menlo"/>
          <w:color w:val="FF007F"/>
          <w:sz w:val="32"/>
          <w:szCs w:val="27"/>
        </w:rPr>
        <w:t>where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include </w:t>
      </w:r>
      <w:r w:rsidRPr="00DA4F43">
        <w:rPr>
          <w:rFonts w:ascii="Menlo" w:hAnsi="Menlo" w:cs="Menlo"/>
          <w:color w:val="BFA4A4"/>
          <w:sz w:val="32"/>
          <w:szCs w:val="27"/>
        </w:rPr>
        <w:t>refid</w:t>
      </w:r>
      <w:r w:rsidRPr="00DA4F43">
        <w:rPr>
          <w:rFonts w:ascii="Menlo" w:hAnsi="Menlo" w:cs="Menlo"/>
          <w:color w:val="ECE47E"/>
          <w:sz w:val="32"/>
          <w:szCs w:val="27"/>
        </w:rPr>
        <w:t>="getWorkflowPageDataWhere"</w:t>
      </w:r>
      <w:r w:rsidRPr="00DA4F43">
        <w:rPr>
          <w:rFonts w:ascii="Menlo" w:hAnsi="Menlo" w:cs="Menlo"/>
          <w:color w:val="F9FAF4"/>
          <w:sz w:val="32"/>
          <w:szCs w:val="27"/>
        </w:rPr>
        <w:t>&gt;&lt;/</w:t>
      </w:r>
      <w:r w:rsidRPr="00DA4F43">
        <w:rPr>
          <w:rFonts w:ascii="Menlo" w:hAnsi="Menlo" w:cs="Menlo"/>
          <w:color w:val="FF007F"/>
          <w:sz w:val="32"/>
          <w:szCs w:val="27"/>
        </w:rPr>
        <w:t>include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DA4F43">
        <w:rPr>
          <w:rFonts w:ascii="Menlo" w:hAnsi="Menlo" w:cs="Menlo"/>
          <w:color w:val="FF007F"/>
          <w:sz w:val="32"/>
          <w:szCs w:val="27"/>
        </w:rPr>
        <w:t>where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CFBFAD"/>
          <w:sz w:val="32"/>
          <w:szCs w:val="27"/>
        </w:rPr>
        <w:t>ORDER BY t.udate DESC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="offset != null and limit != null"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A4F43">
        <w:rPr>
          <w:rFonts w:ascii="Menlo" w:hAnsi="Menlo" w:cs="Menlo"/>
          <w:color w:val="CFBFAD"/>
          <w:sz w:val="32"/>
          <w:szCs w:val="27"/>
        </w:rPr>
        <w:t>limit #{offset}, #{limit}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if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select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</w:p>
    <w:p w14:paraId="1EDA62BA" w14:textId="77777777" w:rsidR="00DA4F43" w:rsidRDefault="00DA4F43" w:rsidP="00220AC3"/>
    <w:p w14:paraId="1422175A" w14:textId="77777777" w:rsidR="00DA4F43" w:rsidRDefault="00DA4F43" w:rsidP="00220AC3"/>
    <w:p w14:paraId="7AE69402" w14:textId="496BA2FB" w:rsidR="00DA4F43" w:rsidRDefault="00547382" w:rsidP="0054738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、我已审批的</w:t>
      </w:r>
    </w:p>
    <w:p w14:paraId="41584DBA" w14:textId="77777777" w:rsidR="00547382" w:rsidRDefault="00547382" w:rsidP="00547382"/>
    <w:p w14:paraId="136B1BDB" w14:textId="77777777" w:rsidR="00547382" w:rsidRPr="00547382" w:rsidRDefault="00547382" w:rsidP="0054738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47382">
        <w:rPr>
          <w:rFonts w:ascii="Menlo" w:hAnsi="Menlo" w:cs="Menlo"/>
          <w:color w:val="D9E577"/>
          <w:sz w:val="32"/>
          <w:szCs w:val="27"/>
        </w:rPr>
        <w:t>@RequestMapping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ECE47E"/>
          <w:sz w:val="32"/>
          <w:szCs w:val="27"/>
        </w:rPr>
        <w:t>"finish/data"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9FAF4"/>
          <w:sz w:val="32"/>
          <w:szCs w:val="27"/>
        </w:rPr>
        <w:br/>
      </w:r>
      <w:r w:rsidRPr="00547382">
        <w:rPr>
          <w:rFonts w:ascii="Menlo" w:hAnsi="Menlo" w:cs="Menlo"/>
          <w:color w:val="D9E577"/>
          <w:sz w:val="32"/>
          <w:szCs w:val="27"/>
        </w:rPr>
        <w:t>@ResponseBody</w:t>
      </w:r>
      <w:r w:rsidRPr="00547382">
        <w:rPr>
          <w:rFonts w:ascii="Menlo" w:hAnsi="Menlo" w:cs="Menlo"/>
          <w:color w:val="D9E577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547382">
        <w:rPr>
          <w:rFonts w:ascii="Menlo" w:hAnsi="Menlo" w:cs="Menlo"/>
          <w:color w:val="A7EC21"/>
          <w:sz w:val="32"/>
          <w:szCs w:val="27"/>
        </w:rPr>
        <w:t>finishata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D9E577"/>
          <w:sz w:val="32"/>
          <w:szCs w:val="27"/>
        </w:rPr>
        <w:t>@RequestParam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ECE47E"/>
          <w:sz w:val="32"/>
          <w:szCs w:val="27"/>
        </w:rPr>
        <w:t>"0"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47382">
        <w:rPr>
          <w:rFonts w:ascii="Menlo" w:hAnsi="Menlo" w:cs="Menlo"/>
          <w:color w:val="BFA4A4"/>
          <w:sz w:val="32"/>
          <w:szCs w:val="27"/>
        </w:rPr>
        <w:t>page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D9E577"/>
          <w:sz w:val="32"/>
          <w:szCs w:val="27"/>
        </w:rPr>
        <w:t>@RequestParam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ECE47E"/>
          <w:sz w:val="32"/>
          <w:szCs w:val="27"/>
        </w:rPr>
        <w:t>"7"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47382">
        <w:rPr>
          <w:rFonts w:ascii="Menlo" w:hAnsi="Menlo" w:cs="Menlo"/>
          <w:color w:val="BFA4A4"/>
          <w:sz w:val="32"/>
          <w:szCs w:val="27"/>
        </w:rPr>
        <w:t>pageSize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547382">
        <w:rPr>
          <w:rFonts w:ascii="Menlo" w:hAnsi="Menlo" w:cs="Menlo"/>
          <w:color w:val="F9FAF4"/>
          <w:sz w:val="32"/>
          <w:szCs w:val="27"/>
        </w:rPr>
        <w:t>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52E3F6"/>
          <w:sz w:val="32"/>
          <w:szCs w:val="27"/>
        </w:rPr>
        <w:t>AppSessionHelper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getSessionUser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547382">
        <w:rPr>
          <w:rFonts w:ascii="Menlo" w:hAnsi="Menlo" w:cs="Menlo"/>
          <w:color w:val="A7EC21"/>
          <w:sz w:val="32"/>
          <w:szCs w:val="27"/>
        </w:rPr>
        <w:t>PageRequest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page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pageSize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>List</w:t>
      </w:r>
      <w:r w:rsidRPr="00547382">
        <w:rPr>
          <w:rFonts w:ascii="Menlo" w:hAnsi="Menlo" w:cs="Menlo"/>
          <w:color w:val="FF007F"/>
          <w:sz w:val="32"/>
          <w:szCs w:val="27"/>
        </w:rPr>
        <w:t>&lt;</w:t>
      </w:r>
      <w:r w:rsidRPr="00547382">
        <w:rPr>
          <w:rFonts w:ascii="Menlo" w:hAnsi="Menlo" w:cs="Menlo"/>
          <w:color w:val="52E3F6"/>
          <w:sz w:val="32"/>
          <w:szCs w:val="27"/>
        </w:rPr>
        <w:t>Integer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547382">
        <w:rPr>
          <w:rFonts w:ascii="Menlo" w:hAnsi="Menlo" w:cs="Menlo"/>
          <w:color w:val="A7EC21"/>
          <w:sz w:val="32"/>
          <w:szCs w:val="27"/>
        </w:rPr>
        <w:t>ArrayList</w:t>
      </w:r>
      <w:r w:rsidRPr="00547382">
        <w:rPr>
          <w:rFonts w:ascii="Menlo" w:hAnsi="Menlo" w:cs="Menlo"/>
          <w:color w:val="FF007F"/>
          <w:sz w:val="32"/>
          <w:szCs w:val="27"/>
        </w:rPr>
        <w:t>&lt;&gt;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add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审批通过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add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审批拒绝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setAdmId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>adminUser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getId</w:t>
      </w:r>
      <w:r w:rsidRPr="00547382">
        <w:rPr>
          <w:rFonts w:ascii="Menlo" w:hAnsi="Menlo" w:cs="Menlo"/>
          <w:color w:val="F9FAF4"/>
          <w:sz w:val="32"/>
          <w:szCs w:val="27"/>
        </w:rPr>
        <w:t>())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setAdmType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setExamineStatusList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</w:t>
      </w:r>
      <w:r w:rsidRPr="00547382">
        <w:rPr>
          <w:rFonts w:ascii="Menlo" w:hAnsi="Menlo" w:cs="Menlo"/>
          <w:color w:val="FF007F"/>
          <w:sz w:val="28"/>
          <w:szCs w:val="27"/>
        </w:rPr>
        <w:t xml:space="preserve"> </w:t>
      </w:r>
      <w:r w:rsidRPr="00547382">
        <w:rPr>
          <w:rFonts w:ascii="Menlo" w:hAnsi="Menlo" w:cs="Menlo"/>
          <w:color w:val="FF0000"/>
          <w:sz w:val="36"/>
          <w:szCs w:val="27"/>
          <w:highlight w:val="yellow"/>
        </w:rPr>
        <w:t>return ResponseBean.buildSuccess(workflowService.getWorkflowPageData(pageable, query, adminUser.getId()));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547382">
        <w:rPr>
          <w:rFonts w:ascii="Menlo" w:hAnsi="Menlo" w:cs="Menlo"/>
          <w:color w:val="52E3F6"/>
          <w:sz w:val="32"/>
          <w:szCs w:val="27"/>
        </w:rPr>
        <w:t>ResponseBean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buildFailure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getCode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getMessage</w:t>
      </w:r>
      <w:r w:rsidRPr="00547382">
        <w:rPr>
          <w:rFonts w:ascii="Menlo" w:hAnsi="Menlo" w:cs="Menlo"/>
          <w:color w:val="F9FAF4"/>
          <w:sz w:val="32"/>
          <w:szCs w:val="27"/>
        </w:rPr>
        <w:t>())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logger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error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getMessage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47382">
        <w:rPr>
          <w:rFonts w:ascii="Menlo" w:hAnsi="Menlo" w:cs="Menlo"/>
          <w:color w:val="52E3F6"/>
          <w:sz w:val="32"/>
          <w:szCs w:val="27"/>
        </w:rPr>
        <w:t>ResponseBean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buildFailure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ErrorCodeEnum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>}</w:t>
      </w:r>
      <w:r w:rsidRPr="00547382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73AAAA8A" w14:textId="77777777" w:rsidR="00547382" w:rsidRPr="00547382" w:rsidRDefault="00547382" w:rsidP="00547382"/>
    <w:p w14:paraId="7AC91964" w14:textId="28309958" w:rsidR="00DA4F43" w:rsidRDefault="00B36AFC" w:rsidP="00B36AFC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、我发起的</w:t>
      </w:r>
      <w:r w:rsidR="006B25FE">
        <w:rPr>
          <w:rFonts w:hint="eastAsia"/>
        </w:rPr>
        <w:t>（这个时候终于用到</w:t>
      </w:r>
      <w:r w:rsidR="006B25FE">
        <w:rPr>
          <w:rFonts w:hint="eastAsia"/>
        </w:rPr>
        <w:t xml:space="preserve"> detail</w:t>
      </w:r>
      <w:r w:rsidR="006B25FE">
        <w:rPr>
          <w:rFonts w:hint="eastAsia"/>
        </w:rPr>
        <w:t>中的申请人了）</w:t>
      </w:r>
    </w:p>
    <w:p w14:paraId="1C758B01" w14:textId="77777777" w:rsidR="00B36AFC" w:rsidRPr="00B36AFC" w:rsidRDefault="00B36AFC" w:rsidP="00B36AFC">
      <w:pPr>
        <w:rPr>
          <w:sz w:val="28"/>
        </w:rPr>
      </w:pPr>
    </w:p>
    <w:p w14:paraId="42B2CBBE" w14:textId="77777777" w:rsidR="00B36AFC" w:rsidRPr="00B36AFC" w:rsidRDefault="00B36AFC" w:rsidP="00B36AF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B36AFC">
        <w:rPr>
          <w:rFonts w:ascii="Menlo" w:hAnsi="Menlo" w:cs="Menlo"/>
          <w:color w:val="CFBFAD"/>
          <w:sz w:val="32"/>
          <w:szCs w:val="27"/>
        </w:rPr>
        <w:br/>
      </w:r>
      <w:r w:rsidRPr="00B36AFC">
        <w:rPr>
          <w:rFonts w:ascii="Menlo" w:hAnsi="Menlo" w:cs="Menlo"/>
          <w:color w:val="D9E577"/>
          <w:sz w:val="32"/>
          <w:szCs w:val="27"/>
        </w:rPr>
        <w:t>@RequestMapping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ECE47E"/>
          <w:sz w:val="32"/>
          <w:szCs w:val="27"/>
        </w:rPr>
        <w:t>"start/data"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9FAF4"/>
          <w:sz w:val="32"/>
          <w:szCs w:val="27"/>
        </w:rPr>
        <w:br/>
      </w:r>
      <w:r w:rsidRPr="00B36AFC">
        <w:rPr>
          <w:rFonts w:ascii="Menlo" w:hAnsi="Menlo" w:cs="Menlo"/>
          <w:color w:val="D9E577"/>
          <w:sz w:val="32"/>
          <w:szCs w:val="27"/>
        </w:rPr>
        <w:t>@ResponseBody</w:t>
      </w:r>
      <w:r w:rsidRPr="00B36AFC">
        <w:rPr>
          <w:rFonts w:ascii="Menlo" w:hAnsi="Menlo" w:cs="Menlo"/>
          <w:color w:val="D9E577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B36AFC">
        <w:rPr>
          <w:rFonts w:ascii="Menlo" w:hAnsi="Menlo" w:cs="Menlo"/>
          <w:color w:val="A7EC21"/>
          <w:sz w:val="32"/>
          <w:szCs w:val="27"/>
        </w:rPr>
        <w:t>startData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D9E577"/>
          <w:sz w:val="32"/>
          <w:szCs w:val="27"/>
        </w:rPr>
        <w:t>@RequestParam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ECE47E"/>
          <w:sz w:val="32"/>
          <w:szCs w:val="27"/>
        </w:rPr>
        <w:t>"0"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B36AFC">
        <w:rPr>
          <w:rFonts w:ascii="Menlo" w:hAnsi="Menlo" w:cs="Menlo"/>
          <w:color w:val="BFA4A4"/>
          <w:sz w:val="32"/>
          <w:szCs w:val="27"/>
        </w:rPr>
        <w:t>page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D9E577"/>
          <w:sz w:val="32"/>
          <w:szCs w:val="27"/>
        </w:rPr>
        <w:t>@RequestParam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ECE47E"/>
          <w:sz w:val="32"/>
          <w:szCs w:val="27"/>
        </w:rPr>
        <w:t>"7"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B36AFC">
        <w:rPr>
          <w:rFonts w:ascii="Menlo" w:hAnsi="Menlo" w:cs="Menlo"/>
          <w:color w:val="BFA4A4"/>
          <w:sz w:val="32"/>
          <w:szCs w:val="27"/>
        </w:rPr>
        <w:t>pageSize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B36AFC">
        <w:rPr>
          <w:rFonts w:ascii="Menlo" w:hAnsi="Menlo" w:cs="Menlo"/>
          <w:color w:val="F9FAF4"/>
          <w:sz w:val="32"/>
          <w:szCs w:val="27"/>
        </w:rPr>
        <w:t>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52E3F6"/>
          <w:sz w:val="32"/>
          <w:szCs w:val="27"/>
        </w:rPr>
        <w:t>AppSessionHelper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getSessionUser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B36AFC">
        <w:rPr>
          <w:rFonts w:ascii="Menlo" w:hAnsi="Menlo" w:cs="Menlo"/>
          <w:color w:val="A7EC21"/>
          <w:sz w:val="32"/>
          <w:szCs w:val="27"/>
        </w:rPr>
        <w:t>PageRequest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page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pageSize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setAdmId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>adminUser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getId</w:t>
      </w:r>
      <w:r w:rsidRPr="00B36AFC">
        <w:rPr>
          <w:rFonts w:ascii="Menlo" w:hAnsi="Menlo" w:cs="Menlo"/>
          <w:color w:val="F9FAF4"/>
          <w:sz w:val="32"/>
          <w:szCs w:val="27"/>
        </w:rPr>
        <w:t>())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setAdmType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type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FF0000"/>
          <w:sz w:val="36"/>
          <w:szCs w:val="27"/>
          <w:highlight w:val="yellow"/>
        </w:rPr>
        <w:t>return ResponseBean.buildSuccess(workflowService.getWorkflowPageData(pageable, query, adminUser.getId()));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B36AFC">
        <w:rPr>
          <w:rFonts w:ascii="Menlo" w:hAnsi="Menlo" w:cs="Menlo"/>
          <w:color w:val="52E3F6"/>
          <w:sz w:val="32"/>
          <w:szCs w:val="27"/>
        </w:rPr>
        <w:t>ResponseBean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buildFailure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getCode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getMessage</w:t>
      </w:r>
      <w:r w:rsidRPr="00B36AFC">
        <w:rPr>
          <w:rFonts w:ascii="Menlo" w:hAnsi="Menlo" w:cs="Menlo"/>
          <w:color w:val="F9FAF4"/>
          <w:sz w:val="32"/>
          <w:szCs w:val="27"/>
        </w:rPr>
        <w:t>())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CFBFAD"/>
          <w:sz w:val="32"/>
          <w:szCs w:val="27"/>
        </w:rPr>
        <w:t>logger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error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getMessage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B36AFC">
        <w:rPr>
          <w:rFonts w:ascii="Menlo" w:hAnsi="Menlo" w:cs="Menlo"/>
          <w:color w:val="52E3F6"/>
          <w:sz w:val="32"/>
          <w:szCs w:val="27"/>
        </w:rPr>
        <w:t>ResponseBean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buildFailure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>ErrorCodeEnum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>}</w:t>
      </w:r>
      <w:r w:rsidRPr="00B36AF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646269B2" w14:textId="77777777" w:rsidR="00B36AFC" w:rsidRDefault="00B36AFC" w:rsidP="00B36AFC"/>
    <w:p w14:paraId="603F0426" w14:textId="36F6E7F6" w:rsidR="00B36AFC" w:rsidRDefault="00B36AFC" w:rsidP="00B36A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、抄送我的</w:t>
      </w:r>
    </w:p>
    <w:p w14:paraId="392D9A57" w14:textId="77777777" w:rsidR="00B36AFC" w:rsidRPr="004E0502" w:rsidRDefault="00B36AFC" w:rsidP="00B36AFC">
      <w:pPr>
        <w:rPr>
          <w:sz w:val="28"/>
        </w:rPr>
      </w:pPr>
    </w:p>
    <w:p w14:paraId="4C29F719" w14:textId="77777777" w:rsidR="004E0502" w:rsidRPr="004E0502" w:rsidRDefault="004E0502" w:rsidP="004E050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E0502">
        <w:rPr>
          <w:rFonts w:ascii="Menlo" w:hAnsi="Menlo" w:cs="Menlo"/>
          <w:color w:val="CFBFAD"/>
          <w:sz w:val="32"/>
          <w:szCs w:val="27"/>
        </w:rPr>
        <w:t xml:space="preserve">    </w:t>
      </w:r>
      <w:r w:rsidRPr="004E0502">
        <w:rPr>
          <w:rFonts w:ascii="Menlo" w:hAnsi="Menlo" w:cs="Menlo"/>
          <w:color w:val="D9E577"/>
          <w:sz w:val="32"/>
          <w:szCs w:val="27"/>
        </w:rPr>
        <w:t>@RequestMapping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ECE47E"/>
          <w:sz w:val="32"/>
          <w:szCs w:val="27"/>
        </w:rPr>
        <w:t>"copy/data"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E0502">
        <w:rPr>
          <w:rFonts w:ascii="Menlo" w:hAnsi="Menlo" w:cs="Menlo"/>
          <w:color w:val="D9E577"/>
          <w:sz w:val="32"/>
          <w:szCs w:val="27"/>
        </w:rPr>
        <w:t>@ResponseBody</w:t>
      </w:r>
      <w:r w:rsidRPr="004E0502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4E0502">
        <w:rPr>
          <w:rFonts w:ascii="Menlo" w:hAnsi="Menlo" w:cs="Menlo"/>
          <w:color w:val="A7EC21"/>
          <w:sz w:val="32"/>
          <w:szCs w:val="27"/>
        </w:rPr>
        <w:t>copyData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D9E577"/>
          <w:sz w:val="32"/>
          <w:szCs w:val="27"/>
        </w:rPr>
        <w:t>@RequestParam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ECE47E"/>
          <w:sz w:val="32"/>
          <w:szCs w:val="27"/>
        </w:rPr>
        <w:t>"0"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4E0502">
        <w:rPr>
          <w:rFonts w:ascii="Menlo" w:hAnsi="Menlo" w:cs="Menlo"/>
          <w:color w:val="BFA4A4"/>
          <w:sz w:val="32"/>
          <w:szCs w:val="27"/>
        </w:rPr>
        <w:t>page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D9E577"/>
          <w:sz w:val="32"/>
          <w:szCs w:val="27"/>
        </w:rPr>
        <w:t>@RequestParam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ECE47E"/>
          <w:sz w:val="32"/>
          <w:szCs w:val="27"/>
        </w:rPr>
        <w:t>"7"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4E0502">
        <w:rPr>
          <w:rFonts w:ascii="Menlo" w:hAnsi="Menlo" w:cs="Menlo"/>
          <w:color w:val="BFA4A4"/>
          <w:sz w:val="32"/>
          <w:szCs w:val="27"/>
        </w:rPr>
        <w:t>pageSize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4E0502">
        <w:rPr>
          <w:rFonts w:ascii="Menlo" w:hAnsi="Menlo" w:cs="Menlo"/>
          <w:color w:val="F9FAF4"/>
          <w:sz w:val="32"/>
          <w:szCs w:val="27"/>
        </w:rPr>
        <w:t>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52E3F6"/>
          <w:sz w:val="32"/>
          <w:szCs w:val="27"/>
        </w:rPr>
        <w:t>AppSessionHelper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getSessionUser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E0502">
        <w:rPr>
          <w:rFonts w:ascii="Menlo" w:hAnsi="Menlo" w:cs="Menlo"/>
          <w:color w:val="A7EC21"/>
          <w:sz w:val="32"/>
          <w:szCs w:val="27"/>
        </w:rPr>
        <w:t>PageRequest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page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pageSize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setAdmId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adminUser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getId</w:t>
      </w:r>
      <w:r w:rsidRPr="004E0502">
        <w:rPr>
          <w:rFonts w:ascii="Menlo" w:hAnsi="Menlo" w:cs="Menlo"/>
          <w:color w:val="F9FAF4"/>
          <w:sz w:val="32"/>
          <w:szCs w:val="27"/>
        </w:rPr>
        <w:t>())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setAdmType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>List</w:t>
      </w:r>
      <w:r w:rsidRPr="004E0502">
        <w:rPr>
          <w:rFonts w:ascii="Menlo" w:hAnsi="Menlo" w:cs="Menlo"/>
          <w:color w:val="FF007F"/>
          <w:sz w:val="32"/>
          <w:szCs w:val="27"/>
        </w:rPr>
        <w:t>&lt;</w:t>
      </w:r>
      <w:r w:rsidRPr="004E0502">
        <w:rPr>
          <w:rFonts w:ascii="Menlo" w:hAnsi="Menlo" w:cs="Menlo"/>
          <w:color w:val="52E3F6"/>
          <w:sz w:val="32"/>
          <w:szCs w:val="27"/>
        </w:rPr>
        <w:t>Integer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E0502">
        <w:rPr>
          <w:rFonts w:ascii="Menlo" w:hAnsi="Menlo" w:cs="Menlo"/>
          <w:color w:val="A7EC21"/>
          <w:sz w:val="32"/>
          <w:szCs w:val="27"/>
        </w:rPr>
        <w:t>ArrayList</w:t>
      </w:r>
      <w:r w:rsidRPr="004E0502">
        <w:rPr>
          <w:rFonts w:ascii="Menlo" w:hAnsi="Menlo" w:cs="Menlo"/>
          <w:color w:val="FF007F"/>
          <w:sz w:val="32"/>
          <w:szCs w:val="27"/>
        </w:rPr>
        <w:t>&lt;&gt;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taskStatusList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add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EnumWorkflowTaskStatus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FFFF"/>
          <w:sz w:val="32"/>
          <w:szCs w:val="27"/>
        </w:rPr>
        <w:t>//            taskStatusList.add(EnumWorkflowTaskStatus.</w:t>
      </w:r>
      <w:r w:rsidRPr="004E0502">
        <w:rPr>
          <w:rFonts w:ascii="Menlo" w:hAnsi="Menlo" w:cs="Menlo"/>
          <w:color w:val="FFFFFF"/>
          <w:sz w:val="32"/>
          <w:szCs w:val="27"/>
        </w:rPr>
        <w:t>审批完成</w:t>
      </w:r>
      <w:r w:rsidRPr="004E0502">
        <w:rPr>
          <w:rFonts w:ascii="Menlo" w:hAnsi="Menlo" w:cs="Menlo"/>
          <w:color w:val="FFFFFF"/>
          <w:sz w:val="32"/>
          <w:szCs w:val="27"/>
        </w:rPr>
        <w:t>_</w:t>
      </w:r>
      <w:r w:rsidRPr="004E0502">
        <w:rPr>
          <w:rFonts w:ascii="Menlo" w:hAnsi="Menlo" w:cs="Menlo"/>
          <w:color w:val="FFFFFF"/>
          <w:sz w:val="32"/>
          <w:szCs w:val="27"/>
        </w:rPr>
        <w:t>拒绝</w:t>
      </w:r>
      <w:r w:rsidRPr="004E0502">
        <w:rPr>
          <w:rFonts w:ascii="Menlo" w:hAnsi="Menlo" w:cs="Menlo"/>
          <w:color w:val="FFFFFF"/>
          <w:sz w:val="32"/>
          <w:szCs w:val="27"/>
        </w:rPr>
        <w:t>.type);  //</w:t>
      </w:r>
      <w:r w:rsidRPr="004E0502">
        <w:rPr>
          <w:rFonts w:ascii="Menlo" w:hAnsi="Menlo" w:cs="Menlo"/>
          <w:color w:val="FFFFFF"/>
          <w:sz w:val="32"/>
          <w:szCs w:val="27"/>
        </w:rPr>
        <w:t>拒绝的</w:t>
      </w:r>
      <w:r w:rsidRPr="004E0502">
        <w:rPr>
          <w:rFonts w:ascii="Menlo" w:hAnsi="Menlo" w:cs="Menlo"/>
          <w:color w:val="FFFFFF"/>
          <w:sz w:val="32"/>
          <w:szCs w:val="27"/>
        </w:rPr>
        <w:t xml:space="preserve"> </w:t>
      </w:r>
      <w:r w:rsidRPr="004E0502">
        <w:rPr>
          <w:rFonts w:ascii="Menlo" w:hAnsi="Menlo" w:cs="Menlo"/>
          <w:color w:val="FFFFFF"/>
          <w:sz w:val="32"/>
          <w:szCs w:val="27"/>
        </w:rPr>
        <w:t>不需要抄送</w:t>
      </w:r>
      <w:r w:rsidRPr="004E0502">
        <w:rPr>
          <w:rFonts w:ascii="Menlo" w:hAnsi="Menlo" w:cs="Menlo"/>
          <w:color w:val="FFFFFF"/>
          <w:sz w:val="32"/>
          <w:szCs w:val="27"/>
        </w:rPr>
        <w:br/>
      </w:r>
      <w:r w:rsidRPr="004E050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setTaskStatusList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taskStatusList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</w:t>
      </w:r>
      <w:r w:rsidRPr="00B76739">
        <w:rPr>
          <w:rFonts w:ascii="Menlo" w:hAnsi="Menlo" w:cs="Menlo"/>
          <w:color w:val="FF0000"/>
          <w:sz w:val="32"/>
          <w:szCs w:val="27"/>
        </w:rPr>
        <w:t xml:space="preserve">  </w:t>
      </w:r>
      <w:r w:rsidRPr="00B76739">
        <w:rPr>
          <w:rFonts w:ascii="Menlo" w:hAnsi="Menlo" w:cs="Menlo"/>
          <w:color w:val="FF0000"/>
          <w:sz w:val="32"/>
          <w:szCs w:val="27"/>
          <w:highlight w:val="green"/>
        </w:rPr>
        <w:t>query.setPageType(EnumWorkflowPageType.</w:t>
      </w:r>
      <w:r w:rsidRPr="00B76739">
        <w:rPr>
          <w:rFonts w:ascii="Menlo" w:hAnsi="Menlo" w:cs="Menlo"/>
          <w:b/>
          <w:bCs/>
          <w:i/>
          <w:iCs/>
          <w:color w:val="FF0000"/>
          <w:sz w:val="32"/>
          <w:szCs w:val="27"/>
          <w:highlight w:val="green"/>
        </w:rPr>
        <w:t>抄送我的</w:t>
      </w:r>
      <w:r w:rsidRPr="00B76739">
        <w:rPr>
          <w:rFonts w:ascii="Menlo" w:hAnsi="Menlo" w:cs="Menlo"/>
          <w:color w:val="FF0000"/>
          <w:sz w:val="32"/>
          <w:szCs w:val="27"/>
          <w:highlight w:val="green"/>
        </w:rPr>
        <w:t>.type);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FFFFFF"/>
          <w:sz w:val="32"/>
          <w:szCs w:val="27"/>
        </w:rPr>
        <w:t>//</w:t>
      </w:r>
      <w:r w:rsidRPr="004E0502">
        <w:rPr>
          <w:rFonts w:ascii="Menlo" w:hAnsi="Menlo" w:cs="Menlo"/>
          <w:color w:val="FFFFFF"/>
          <w:sz w:val="32"/>
          <w:szCs w:val="27"/>
        </w:rPr>
        <w:t>删除未读标记</w:t>
      </w:r>
      <w:r w:rsidRPr="004E050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workflowService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deleteUnreadBadgeByAdmIdAndPageType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adminUser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getId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,</w:t>
      </w:r>
      <w:r w:rsidRPr="004E0502">
        <w:rPr>
          <w:rFonts w:ascii="Menlo" w:hAnsi="Menlo" w:cs="Menlo"/>
          <w:color w:val="52E3F6"/>
          <w:sz w:val="32"/>
          <w:szCs w:val="27"/>
        </w:rPr>
        <w:t>EnumWorkflowPageType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buildSuccess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FF0000"/>
          <w:sz w:val="36"/>
          <w:szCs w:val="27"/>
          <w:highlight w:val="yellow"/>
        </w:rPr>
        <w:t>workflowService.getWorkflowPageData(pageable, query, adminUser.getId())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buildFailure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getCode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getMessage</w:t>
      </w:r>
      <w:r w:rsidRPr="004E0502">
        <w:rPr>
          <w:rFonts w:ascii="Menlo" w:hAnsi="Menlo" w:cs="Menlo"/>
          <w:color w:val="F9FAF4"/>
          <w:sz w:val="32"/>
          <w:szCs w:val="27"/>
        </w:rPr>
        <w:t>())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logger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error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getMessage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buildFailure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ErrorCodeEnum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>}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2586CA82" w14:textId="77777777" w:rsidR="00B36AFC" w:rsidRDefault="00B36AFC" w:rsidP="00B36AFC"/>
    <w:p w14:paraId="1A85CAEF" w14:textId="77777777" w:rsidR="009E4EA3" w:rsidRDefault="009E4EA3" w:rsidP="00B36AFC"/>
    <w:p w14:paraId="19C70459" w14:textId="5BE4E122" w:rsidR="009E4EA3" w:rsidRDefault="009E4EA3" w:rsidP="009E4EA3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、获取审核详情</w:t>
      </w:r>
    </w:p>
    <w:p w14:paraId="769DCE0F" w14:textId="77777777" w:rsidR="009E4EA3" w:rsidRDefault="009E4EA3" w:rsidP="009E4EA3"/>
    <w:p w14:paraId="3139F5C6" w14:textId="77777777" w:rsidR="001B42A0" w:rsidRPr="001B42A0" w:rsidRDefault="001B42A0" w:rsidP="001B42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1B42A0">
        <w:rPr>
          <w:rFonts w:ascii="Menlo" w:hAnsi="Menlo" w:cs="Menlo"/>
          <w:color w:val="CFBFAD"/>
          <w:sz w:val="32"/>
          <w:szCs w:val="27"/>
        </w:rPr>
        <w:br/>
      </w:r>
      <w:r w:rsidRPr="001B42A0">
        <w:rPr>
          <w:rFonts w:ascii="Menlo" w:hAnsi="Menlo" w:cs="Menlo"/>
          <w:color w:val="D9E577"/>
          <w:sz w:val="32"/>
          <w:szCs w:val="27"/>
        </w:rPr>
        <w:t>@RequestMapping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ECE47E"/>
          <w:sz w:val="32"/>
          <w:szCs w:val="27"/>
        </w:rPr>
        <w:t>"getDetailsDataByTaskId"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9FAF4"/>
          <w:sz w:val="32"/>
          <w:szCs w:val="27"/>
        </w:rPr>
        <w:br/>
      </w:r>
      <w:r w:rsidRPr="001B42A0">
        <w:rPr>
          <w:rFonts w:ascii="Menlo" w:hAnsi="Menlo" w:cs="Menlo"/>
          <w:color w:val="D9E577"/>
          <w:sz w:val="32"/>
          <w:szCs w:val="27"/>
        </w:rPr>
        <w:t>@ResponseBody</w:t>
      </w:r>
      <w:r w:rsidRPr="001B42A0">
        <w:rPr>
          <w:rFonts w:ascii="Menlo" w:hAnsi="Menlo" w:cs="Menlo"/>
          <w:color w:val="D9E577"/>
          <w:sz w:val="32"/>
          <w:szCs w:val="27"/>
        </w:rPr>
        <w:br/>
      </w:r>
      <w:r w:rsidRPr="001B42A0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1B42A0">
        <w:rPr>
          <w:rFonts w:ascii="Menlo" w:hAnsi="Menlo" w:cs="Menlo"/>
          <w:color w:val="A7EC21"/>
          <w:sz w:val="32"/>
          <w:szCs w:val="27"/>
        </w:rPr>
        <w:t>getDetailsDataByTaskId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1B42A0">
        <w:rPr>
          <w:rFonts w:ascii="Menlo" w:hAnsi="Menlo" w:cs="Menlo"/>
          <w:color w:val="BFA4A4"/>
          <w:sz w:val="32"/>
          <w:szCs w:val="27"/>
        </w:rPr>
        <w:t>taskId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1B42A0">
        <w:rPr>
          <w:rFonts w:ascii="Menlo" w:hAnsi="Menlo" w:cs="Menlo"/>
          <w:color w:val="F9FAF4"/>
          <w:sz w:val="32"/>
          <w:szCs w:val="27"/>
        </w:rPr>
        <w:t>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1B42A0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= </w:t>
      </w:r>
      <w:r w:rsidRPr="001B42A0">
        <w:rPr>
          <w:rFonts w:ascii="Menlo" w:hAnsi="Menlo" w:cs="Menlo"/>
          <w:color w:val="52E3F6"/>
          <w:sz w:val="32"/>
          <w:szCs w:val="27"/>
        </w:rPr>
        <w:t>AppSessionHelper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getSessionUser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buildSuccess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CFBFAD"/>
          <w:sz w:val="32"/>
          <w:szCs w:val="27"/>
        </w:rPr>
        <w:t>workflowService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getDetailsDataByTaskId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taskId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CFBFAD"/>
          <w:sz w:val="32"/>
          <w:szCs w:val="27"/>
        </w:rPr>
        <w:t>adminUser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getId</w:t>
      </w:r>
      <w:r w:rsidRPr="001B42A0">
        <w:rPr>
          <w:rFonts w:ascii="Menlo" w:hAnsi="Menlo" w:cs="Menlo"/>
          <w:color w:val="F9FAF4"/>
          <w:sz w:val="32"/>
          <w:szCs w:val="27"/>
        </w:rPr>
        <w:t>()))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 xml:space="preserve">}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buildFailure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getCode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getMessage</w:t>
      </w:r>
      <w:r w:rsidRPr="001B42A0">
        <w:rPr>
          <w:rFonts w:ascii="Menlo" w:hAnsi="Menlo" w:cs="Menlo"/>
          <w:color w:val="F9FAF4"/>
          <w:sz w:val="32"/>
          <w:szCs w:val="27"/>
        </w:rPr>
        <w:t>())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 xml:space="preserve">}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CFBFAD"/>
          <w:sz w:val="32"/>
          <w:szCs w:val="27"/>
        </w:rPr>
        <w:t>logger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error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getMessage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buildFailure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>ErrorCodeEnum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>}</w:t>
      </w:r>
      <w:r w:rsidRPr="001B42A0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EF70731" w14:textId="77777777" w:rsidR="009E4EA3" w:rsidRDefault="009E4EA3" w:rsidP="009E4EA3"/>
    <w:p w14:paraId="51467B1A" w14:textId="77777777" w:rsidR="0068607C" w:rsidRDefault="0068607C" w:rsidP="009E4EA3"/>
    <w:p w14:paraId="323F1AE8" w14:textId="39F7F1A0" w:rsidR="0068607C" w:rsidRPr="0068607C" w:rsidRDefault="0068607C" w:rsidP="0068607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8607C">
        <w:rPr>
          <w:rFonts w:ascii="Menlo" w:hAnsi="Menlo" w:cs="Menlo"/>
          <w:color w:val="CFBFAD"/>
          <w:sz w:val="27"/>
          <w:szCs w:val="27"/>
        </w:rPr>
        <w:br/>
      </w:r>
      <w:r w:rsidRPr="0068607C">
        <w:rPr>
          <w:rFonts w:ascii="Menlo" w:hAnsi="Menlo" w:cs="Menlo"/>
          <w:color w:val="D9E577"/>
          <w:sz w:val="32"/>
          <w:szCs w:val="27"/>
        </w:rPr>
        <w:t>@Override</w:t>
      </w:r>
      <w:r w:rsidRPr="0068607C">
        <w:rPr>
          <w:rFonts w:ascii="Menlo" w:hAnsi="Menlo" w:cs="Menlo"/>
          <w:color w:val="D9E577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WorkflowDetailsData </w:t>
      </w:r>
      <w:r w:rsidRPr="0068607C">
        <w:rPr>
          <w:rFonts w:ascii="Menlo" w:hAnsi="Menlo" w:cs="Menlo"/>
          <w:color w:val="A7EC21"/>
          <w:sz w:val="32"/>
          <w:szCs w:val="27"/>
        </w:rPr>
        <w:t>getDetailsDataByTaskId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&lt;=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没有获取到记录</w:t>
      </w:r>
      <w:r w:rsidRPr="0068607C">
        <w:rPr>
          <w:rFonts w:ascii="Menlo" w:hAnsi="Menlo" w:cs="Menlo"/>
          <w:color w:val="ECE47E"/>
          <w:sz w:val="32"/>
          <w:szCs w:val="27"/>
        </w:rPr>
        <w:t>ID</w:t>
      </w:r>
      <w:r w:rsidRPr="0068607C">
        <w:rPr>
          <w:rFonts w:ascii="Menlo" w:hAnsi="Menlo" w:cs="Menlo"/>
          <w:color w:val="ECE47E"/>
          <w:sz w:val="32"/>
          <w:szCs w:val="27"/>
        </w:rPr>
        <w:t>，请刷新页面重试！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workflowTaskExamineDetailsDAO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countByTaskIdAndAdmId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没有查询到您要查看的记录详情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[id:"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ECE47E"/>
          <w:sz w:val="32"/>
          <w:szCs w:val="27"/>
        </w:rPr>
        <w:t>"]"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findOne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WorkflowDetailsData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detailsData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WorkflowDetailsData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WorkflowLabelValueBean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labelValueBeanList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getTaskType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预开发票申请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labelValueBeanList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workflowInvoiceBeforehandService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getWorkflowDetailsDataByPid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getPid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getTaskType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老后台余额转移申请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Pr="0068607C">
        <w:rPr>
          <w:rFonts w:ascii="Menlo" w:hAnsi="Menlo" w:cs="Menlo"/>
          <w:color w:val="FF0000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0000"/>
          <w:sz w:val="32"/>
          <w:szCs w:val="27"/>
          <w:highlight w:val="yellow"/>
        </w:rPr>
        <w:t>labelValueBeanList = workflowOldBackGroundBalanceTransferSercvice.getWorkflowDetailsDataByPid(workflowTask.getPid());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流程明细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Integer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typeList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apprDataTempList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workflowMapper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findWorkflowTaskExamineDetailsByTaskIdAndAdmTypeList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apprDataList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= null;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CollectionUtils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isNotEmpty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apprDataTempList</w:t>
      </w:r>
      <w:r w:rsidRPr="0068607C">
        <w:rPr>
          <w:rFonts w:ascii="Menlo" w:hAnsi="Menlo" w:cs="Menlo"/>
          <w:color w:val="F9FAF4"/>
          <w:sz w:val="32"/>
          <w:szCs w:val="27"/>
        </w:rPr>
        <w:t>))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= false;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for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examineDetails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607C">
        <w:rPr>
          <w:rFonts w:ascii="Menlo" w:hAnsi="Menlo" w:cs="Menlo"/>
          <w:color w:val="CFBFAD"/>
          <w:sz w:val="32"/>
          <w:szCs w:val="27"/>
        </w:rPr>
        <w:t>apprDataTempList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EnumWorkflowTaskCuserType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setCurrAdmUserFlag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false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userName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userService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getAuthNameByUserId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EnumYesNo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YES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status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setAdmName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"["</w:t>
      </w:r>
      <w:r w:rsidRPr="0068607C">
        <w:rPr>
          <w:rFonts w:ascii="Menlo" w:hAnsi="Menlo" w:cs="Menlo"/>
          <w:color w:val="FF007F"/>
          <w:sz w:val="32"/>
          <w:szCs w:val="27"/>
        </w:rPr>
        <w:t>+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+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"]"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CFBFAD"/>
          <w:sz w:val="32"/>
          <w:szCs w:val="27"/>
        </w:rPr>
        <w:t>userName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68607C">
        <w:rPr>
          <w:rFonts w:ascii="Menlo" w:hAnsi="Menlo" w:cs="Menlo"/>
          <w:color w:val="F9FAF4"/>
          <w:sz w:val="32"/>
          <w:szCs w:val="27"/>
        </w:rPr>
        <w:t>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setCurrAdmUserFlag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true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!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setCurrNodeFlag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true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= true;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&amp;&amp; !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getCurrNodeFlag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setApprDetailsShowFlag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false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continue;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C48CFF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>break;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审批拒绝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有审批人拒绝了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或者撤回了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流程结束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后面的审批人不再显示了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>break;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== null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workflowTaskExamineDetailsDAO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findTopByTaskIdAndAdmTypeAndExamineStatusOrderByExamineOrderAsc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StringUtils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isBlank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getAdmName</w:t>
      </w:r>
      <w:r w:rsidRPr="0068607C">
        <w:rPr>
          <w:rFonts w:ascii="Menlo" w:hAnsi="Menlo" w:cs="Menlo"/>
          <w:color w:val="F9FAF4"/>
          <w:sz w:val="32"/>
          <w:szCs w:val="27"/>
        </w:rPr>
        <w:t>())){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sysAdminUserDAO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findOne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getAdmId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setAdmName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adminUser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getName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抄送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clear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ccDataList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workflowMapper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findWorkflowTaskExamineDetailsByTaskIdAndAdmTypeList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setLabelValueList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labelValueBeanList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setApprDataList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setCcDataList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ccDataList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68607C">
        <w:rPr>
          <w:rFonts w:ascii="Menlo" w:hAnsi="Menlo" w:cs="Menlo"/>
          <w:color w:val="F9FAF4"/>
          <w:sz w:val="32"/>
          <w:szCs w:val="27"/>
        </w:rPr>
        <w:t>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没有查询到您要查看的记录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[id:"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ECE47E"/>
          <w:sz w:val="32"/>
          <w:szCs w:val="27"/>
        </w:rPr>
        <w:t>"]"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7ED6D17" w14:textId="77777777" w:rsidR="0068607C" w:rsidRDefault="0068607C" w:rsidP="009E4EA3">
      <w:pPr>
        <w:rPr>
          <w:sz w:val="28"/>
        </w:rPr>
      </w:pPr>
    </w:p>
    <w:p w14:paraId="690378A8" w14:textId="7BBA748C" w:rsidR="00555698" w:rsidRDefault="00555698" w:rsidP="00555698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、审核通过</w:t>
      </w:r>
      <w:r w:rsidR="005B7590">
        <w:rPr>
          <w:rFonts w:hint="eastAsia"/>
        </w:rPr>
        <w:t>(</w:t>
      </w:r>
      <w:r w:rsidR="005B7590">
        <w:rPr>
          <w:rFonts w:hint="eastAsia"/>
        </w:rPr>
        <w:t>每次审核通过后才会向后一个发消息，然后后一个人才能查看，并审核</w:t>
      </w:r>
      <w:r w:rsidR="005B7590">
        <w:rPr>
          <w:rFonts w:hint="eastAsia"/>
        </w:rPr>
        <w:t>)</w:t>
      </w:r>
    </w:p>
    <w:p w14:paraId="4F72CE51" w14:textId="77777777" w:rsidR="00FA1242" w:rsidRPr="00FA1242" w:rsidRDefault="00FA1242" w:rsidP="00FA1242">
      <w:pPr>
        <w:rPr>
          <w:sz w:val="28"/>
        </w:rPr>
      </w:pPr>
    </w:p>
    <w:p w14:paraId="019BC21F" w14:textId="77777777" w:rsidR="00FA1242" w:rsidRPr="00FA1242" w:rsidRDefault="00FA1242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A1242">
        <w:rPr>
          <w:rFonts w:ascii="Menlo" w:hAnsi="Menlo" w:cs="Menlo"/>
          <w:color w:val="D9E577"/>
          <w:sz w:val="32"/>
          <w:szCs w:val="27"/>
        </w:rPr>
        <w:t>@RequestMapping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"passTaskById"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9FAF4"/>
          <w:sz w:val="32"/>
          <w:szCs w:val="27"/>
        </w:rPr>
        <w:br/>
      </w:r>
      <w:r w:rsidRPr="00FA1242">
        <w:rPr>
          <w:rFonts w:ascii="Menlo" w:hAnsi="Menlo" w:cs="Menlo"/>
          <w:color w:val="D9E577"/>
          <w:sz w:val="32"/>
          <w:szCs w:val="27"/>
        </w:rPr>
        <w:t>@ResponseBody</w:t>
      </w:r>
      <w:r w:rsidRPr="00FA1242">
        <w:rPr>
          <w:rFonts w:ascii="Menlo" w:hAnsi="Menlo" w:cs="Menlo"/>
          <w:color w:val="D9E577"/>
          <w:sz w:val="32"/>
          <w:szCs w:val="27"/>
        </w:rPr>
        <w:br/>
      </w:r>
      <w:r w:rsidRPr="00FA124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FA1242">
        <w:rPr>
          <w:rFonts w:ascii="Menlo" w:hAnsi="Menlo" w:cs="Menlo"/>
          <w:color w:val="F9FAF4"/>
          <w:sz w:val="32"/>
          <w:szCs w:val="27"/>
        </w:rPr>
        <w:t>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A124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1242">
        <w:rPr>
          <w:rFonts w:ascii="Menlo" w:hAnsi="Menlo" w:cs="Menlo"/>
          <w:color w:val="52E3F6"/>
          <w:sz w:val="32"/>
          <w:szCs w:val="27"/>
        </w:rPr>
        <w:t>AppSessionHelper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getSessionUser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CFBFAD"/>
          <w:sz w:val="32"/>
          <w:szCs w:val="27"/>
        </w:rPr>
        <w:t>workflowService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CFBFAD"/>
          <w:sz w:val="32"/>
          <w:szCs w:val="27"/>
        </w:rPr>
        <w:t>adminUser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buildSuccess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buildFailure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getCode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getMessage</w:t>
      </w:r>
      <w:r w:rsidRPr="00FA1242">
        <w:rPr>
          <w:rFonts w:ascii="Menlo" w:hAnsi="Menlo" w:cs="Menlo"/>
          <w:color w:val="F9FAF4"/>
          <w:sz w:val="32"/>
          <w:szCs w:val="27"/>
        </w:rPr>
        <w:t>())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CFBFAD"/>
          <w:sz w:val="32"/>
          <w:szCs w:val="27"/>
        </w:rPr>
        <w:t>logger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error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getMessage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buildFailure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ErrorCodeEnum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9FB7AA4" w14:textId="77777777" w:rsidR="00555698" w:rsidRPr="00FA1242" w:rsidRDefault="00555698" w:rsidP="00555698">
      <w:pPr>
        <w:rPr>
          <w:sz w:val="28"/>
        </w:rPr>
      </w:pPr>
    </w:p>
    <w:p w14:paraId="7B96D049" w14:textId="77777777" w:rsidR="00AC1CE4" w:rsidRDefault="00FA1242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FA1242">
        <w:rPr>
          <w:rFonts w:ascii="Menlo" w:hAnsi="Menlo" w:cs="Menlo"/>
          <w:color w:val="D9E577"/>
          <w:sz w:val="32"/>
          <w:szCs w:val="27"/>
        </w:rPr>
        <w:t>@Override</w:t>
      </w:r>
      <w:r w:rsidRPr="00FA1242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public void 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A1242">
        <w:rPr>
          <w:rFonts w:ascii="Menlo" w:hAnsi="Menlo" w:cs="Menlo"/>
          <w:color w:val="BFA4A4"/>
          <w:sz w:val="32"/>
          <w:szCs w:val="27"/>
        </w:rPr>
        <w:t>adminUser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FFFF"/>
          <w:sz w:val="32"/>
          <w:szCs w:val="27"/>
        </w:rPr>
        <w:t>//</w:t>
      </w:r>
      <w:r w:rsidRPr="00FA1242">
        <w:rPr>
          <w:rFonts w:ascii="Menlo" w:hAnsi="Menlo" w:cs="Menlo"/>
          <w:color w:val="FFFFFF"/>
          <w:sz w:val="32"/>
          <w:szCs w:val="27"/>
        </w:rPr>
        <w:t>审核通过</w:t>
      </w:r>
      <w:r w:rsidRPr="00FA1242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FA1242">
        <w:rPr>
          <w:rFonts w:ascii="Menlo" w:hAnsi="Menlo" w:cs="Menlo"/>
          <w:color w:val="FF007F"/>
          <w:sz w:val="32"/>
          <w:szCs w:val="27"/>
        </w:rPr>
        <w:t>== null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没有获取到你处理记录的</w:t>
      </w:r>
      <w:r w:rsidRPr="00FA1242">
        <w:rPr>
          <w:rFonts w:ascii="Menlo" w:hAnsi="Menlo" w:cs="Menlo"/>
          <w:color w:val="ECE47E"/>
          <w:sz w:val="32"/>
          <w:szCs w:val="27"/>
        </w:rPr>
        <w:t>ID</w:t>
      </w:r>
      <w:r w:rsidRPr="00FA1242">
        <w:rPr>
          <w:rFonts w:ascii="Menlo" w:hAnsi="Menlo" w:cs="Menlo"/>
          <w:color w:val="ECE47E"/>
          <w:sz w:val="32"/>
          <w:szCs w:val="27"/>
        </w:rPr>
        <w:t>，处理失败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Pr="004950F7">
        <w:rPr>
          <w:rFonts w:ascii="Menlo" w:hAnsi="Menlo" w:cs="Menlo"/>
          <w:color w:val="FF0000"/>
          <w:sz w:val="32"/>
          <w:szCs w:val="27"/>
        </w:rPr>
        <w:t xml:space="preserve"> </w:t>
      </w:r>
      <w:r w:rsidRPr="004950F7">
        <w:rPr>
          <w:rFonts w:ascii="Menlo" w:hAnsi="Menlo" w:cs="Menlo"/>
          <w:color w:val="FF0000"/>
          <w:sz w:val="32"/>
          <w:szCs w:val="27"/>
          <w:highlight w:val="yellow"/>
        </w:rPr>
        <w:t>WorkflowTask workflowTask = workflowTaskDAO.findOne(taskId);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FA1242">
        <w:rPr>
          <w:rFonts w:ascii="Menlo" w:hAnsi="Menlo" w:cs="Menlo"/>
          <w:color w:val="FF007F"/>
          <w:sz w:val="32"/>
          <w:szCs w:val="27"/>
        </w:rPr>
        <w:t>== null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没有查询到您处理的记录数据</w:t>
      </w:r>
      <w:r w:rsidRPr="00FA1242">
        <w:rPr>
          <w:rFonts w:ascii="Menlo" w:hAnsi="Menlo" w:cs="Menlo"/>
          <w:color w:val="ECE47E"/>
          <w:sz w:val="32"/>
          <w:szCs w:val="27"/>
        </w:rPr>
        <w:t xml:space="preserve">[taskId:"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Pr="00FA1242">
        <w:rPr>
          <w:rFonts w:ascii="Menlo" w:hAnsi="Menlo" w:cs="Menlo"/>
          <w:color w:val="ECE47E"/>
          <w:sz w:val="32"/>
          <w:szCs w:val="27"/>
        </w:rPr>
        <w:t>"]</w:t>
      </w:r>
      <w:r w:rsidRPr="00FA1242">
        <w:rPr>
          <w:rFonts w:ascii="Menlo" w:hAnsi="Menlo" w:cs="Menlo"/>
          <w:color w:val="ECE47E"/>
          <w:sz w:val="32"/>
          <w:szCs w:val="27"/>
        </w:rPr>
        <w:t>，处理失败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getStatus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compareTo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type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A1242">
        <w:rPr>
          <w:rFonts w:ascii="Menlo" w:hAnsi="Menlo" w:cs="Menlo"/>
          <w:color w:val="C48CFF"/>
          <w:sz w:val="32"/>
          <w:szCs w:val="27"/>
        </w:rPr>
        <w:t>0</w:t>
      </w:r>
      <w:r w:rsidRPr="00FA1242">
        <w:rPr>
          <w:rFonts w:ascii="Menlo" w:hAnsi="Menlo" w:cs="Menlo"/>
          <w:color w:val="C48CFF"/>
          <w:sz w:val="32"/>
          <w:szCs w:val="27"/>
        </w:rPr>
        <w:br/>
        <w:t xml:space="preserve">    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|| </w:t>
      </w:r>
      <w:r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getStatus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compareTo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拒绝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type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A1242">
        <w:rPr>
          <w:rFonts w:ascii="Menlo" w:hAnsi="Menlo" w:cs="Menlo"/>
          <w:color w:val="C48CFF"/>
          <w:sz w:val="32"/>
          <w:szCs w:val="27"/>
        </w:rPr>
        <w:t>0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该记录已审批结束，不可重复操作，请刷新页面查看最新状态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</w:p>
    <w:p w14:paraId="144B25E4" w14:textId="36A29443" w:rsidR="00460AED" w:rsidRDefault="00AC1CE4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9FAF4"/>
          <w:sz w:val="32"/>
          <w:szCs w:val="27"/>
        </w:rPr>
        <w:tab/>
      </w:r>
      <w:r w:rsidRPr="00AC1CE4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AC1CE4">
        <w:rPr>
          <w:rFonts w:ascii="Menlo" w:hAnsi="Menlo" w:cs="Menlo" w:hint="eastAsia"/>
          <w:color w:val="FF0000"/>
          <w:sz w:val="32"/>
          <w:szCs w:val="27"/>
          <w:highlight w:val="yellow"/>
        </w:rPr>
        <w:t>按照提供给的审核顺序进行审核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&lt;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WorkflowTaskExamineDetails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apprDetailsList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</w:p>
    <w:p w14:paraId="7617A391" w14:textId="7328033B" w:rsidR="00460AED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A7EC21"/>
          <w:sz w:val="32"/>
          <w:szCs w:val="27"/>
        </w:rPr>
      </w:pP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workflowTaskExamineDetailsDAO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findByTaskIdAndAdmTypeAndExamineStatu</w:t>
      </w:r>
      <w:r w:rsidR="00FA1242" w:rsidRPr="00B5361D">
        <w:rPr>
          <w:rFonts w:ascii="Menlo" w:hAnsi="Menlo" w:cs="Menlo"/>
          <w:color w:val="FF0000"/>
          <w:sz w:val="32"/>
          <w:szCs w:val="27"/>
          <w:highlight w:val="yellow"/>
        </w:rPr>
        <w:t>sOrderByExamineOrderAsc</w:t>
      </w:r>
    </w:p>
    <w:p w14:paraId="46FD4345" w14:textId="22A382F0" w:rsidR="00460AED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F20EA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   </w:t>
      </w:r>
      <w:r w:rsidR="001F566D" w:rsidRPr="001F566D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1F566D" w:rsidRPr="001F566D">
        <w:rPr>
          <w:rFonts w:ascii="Menlo" w:hAnsi="Menlo" w:cs="Menlo" w:hint="eastAsia"/>
          <w:color w:val="FF0000"/>
          <w:sz w:val="32"/>
          <w:szCs w:val="27"/>
          <w:highlight w:val="yellow"/>
        </w:rPr>
        <w:t>如果不是第一个审核人则不能审核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CollectionUtils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isEmpty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||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null || </w:t>
      </w:r>
    </w:p>
    <w:p w14:paraId="702BAD91" w14:textId="77777777" w:rsidR="00906397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adminUser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!=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该记录已审批结束或当前节点不允许您处理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//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通过后的处理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1.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审核详情里的状态改为审核通过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2.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给下一位审批人发送消息，如果有下一位审批人的话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3.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判断审批人是否已经全部处理完，是的话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WorkflowTask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表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中记录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标记为审核通过状态，并且给申请人以及抄送人发送消息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currNode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setExamineStatus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审批通过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StringUtils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isNotBlank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setUdate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</w:p>
    <w:p w14:paraId="5693D0A0" w14:textId="77777777" w:rsidR="00E77B81" w:rsidRDefault="00906397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 </w:t>
      </w:r>
      <w:r w:rsidRPr="00906397">
        <w:rPr>
          <w:rFonts w:ascii="Menlo" w:hAnsi="Menlo" w:cs="Menlo" w:hint="eastAsia"/>
          <w:color w:val="FF0000"/>
          <w:sz w:val="32"/>
          <w:szCs w:val="27"/>
          <w:highlight w:val="yellow"/>
        </w:rPr>
        <w:t>保存更新状态</w:t>
      </w:r>
      <w:r w:rsidR="00FA1242" w:rsidRPr="00906397">
        <w:rPr>
          <w:rFonts w:ascii="Menlo" w:hAnsi="Menlo" w:cs="Menlo"/>
          <w:color w:val="FF0000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      </w:t>
      </w:r>
      <w:r w:rsidR="00FA1242" w:rsidRPr="00767173">
        <w:rPr>
          <w:rFonts w:ascii="Menlo" w:hAnsi="Menlo" w:cs="Menlo"/>
          <w:color w:val="FF0000"/>
          <w:sz w:val="32"/>
          <w:szCs w:val="27"/>
        </w:rPr>
        <w:t xml:space="preserve">  </w:t>
      </w:r>
      <w:r w:rsidR="00FA1242" w:rsidRPr="00767173">
        <w:rPr>
          <w:rFonts w:ascii="Menlo" w:hAnsi="Menlo" w:cs="Menlo"/>
          <w:color w:val="FF0000"/>
          <w:sz w:val="32"/>
          <w:szCs w:val="27"/>
          <w:highlight w:val="yellow"/>
        </w:rPr>
        <w:t>workflowTaskExamineDetailsDAO.save(currNode);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content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size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1</w:t>
      </w:r>
      <w:r w:rsidR="00CC1FD9">
        <w:rPr>
          <w:rFonts w:ascii="Menlo" w:hAnsi="Menlo" w:cs="Menlo"/>
          <w:color w:val="F9FAF4"/>
          <w:sz w:val="32"/>
          <w:szCs w:val="27"/>
        </w:rPr>
        <w:t>){</w:t>
      </w:r>
      <w:r w:rsidR="00241774">
        <w:rPr>
          <w:rFonts w:ascii="Menlo" w:hAnsi="Menlo" w:cs="Menlo" w:hint="eastAsia"/>
          <w:color w:val="F9FAF4"/>
          <w:sz w:val="32"/>
          <w:szCs w:val="27"/>
        </w:rPr>
        <w:t xml:space="preserve"> </w:t>
      </w:r>
      <w:r w:rsidR="00241774" w:rsidRPr="00241774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241774" w:rsidRPr="00241774">
        <w:rPr>
          <w:rFonts w:ascii="Menlo" w:hAnsi="Menlo" w:cs="Menlo" w:hint="eastAsia"/>
          <w:color w:val="FF0000"/>
          <w:sz w:val="32"/>
          <w:szCs w:val="27"/>
          <w:highlight w:val="yellow"/>
        </w:rPr>
        <w:t>第一个人审核之后，这个时候状态就变成审核中</w:t>
      </w:r>
      <w:r w:rsidR="00CC1FD9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="00241774">
        <w:rPr>
          <w:rFonts w:ascii="Menlo" w:hAnsi="Menlo" w:cs="Menlo"/>
          <w:color w:val="F9FAF4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</w:t>
      </w:r>
      <w:r w:rsidR="00FA1242" w:rsidRPr="00241774">
        <w:rPr>
          <w:rFonts w:ascii="Menlo" w:hAnsi="Menlo" w:cs="Menlo"/>
          <w:color w:val="FF0000"/>
          <w:sz w:val="36"/>
          <w:szCs w:val="27"/>
        </w:rPr>
        <w:t xml:space="preserve">      </w:t>
      </w:r>
      <w:r w:rsidR="00FA1242" w:rsidRPr="00241774">
        <w:rPr>
          <w:rFonts w:ascii="Menlo" w:hAnsi="Menlo" w:cs="Menlo"/>
          <w:color w:val="FF0000"/>
          <w:sz w:val="36"/>
          <w:szCs w:val="27"/>
          <w:highlight w:val="yellow"/>
        </w:rPr>
        <w:t>workflowTask.setStatus(EnumWorkflowTaskStatus.</w:t>
      </w:r>
      <w:r w:rsidR="00FA1242" w:rsidRPr="00241774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审批中</w:t>
      </w:r>
      <w:r w:rsidR="00FA1242" w:rsidRPr="00241774">
        <w:rPr>
          <w:rFonts w:ascii="Menlo" w:hAnsi="Menlo" w:cs="Menlo"/>
          <w:color w:val="FF0000"/>
          <w:sz w:val="36"/>
          <w:szCs w:val="27"/>
          <w:highlight w:val="yellow"/>
        </w:rPr>
        <w:t>.type);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374737">
        <w:rPr>
          <w:rFonts w:ascii="Menlo" w:hAnsi="Menlo" w:cs="Menlo"/>
          <w:color w:val="FF0000"/>
          <w:sz w:val="32"/>
          <w:szCs w:val="27"/>
        </w:rPr>
        <w:t xml:space="preserve"> 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//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已全部处理完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按分类处理申请记录数据</w:t>
      </w:r>
      <w:r w:rsidR="00374737" w:rsidRPr="00374737">
        <w:rPr>
          <w:rFonts w:ascii="Menlo" w:hAnsi="Menlo" w:cs="Menlo" w:hint="eastAsia"/>
          <w:color w:val="FF0000"/>
          <w:sz w:val="32"/>
          <w:szCs w:val="27"/>
          <w:highlight w:val="yellow"/>
        </w:rPr>
        <w:t>，安装我们自己提交的审核类型开始处理自己的事情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预开发票申请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verifyInvoicePlanService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pass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adminUser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getPid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else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老后台余额转移申请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workflowOldBackGroundBalanceTransferSercvice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changeStatus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getPid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EnumOldBackGroundBalanceTranferStatus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已通过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未知的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taskType:"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"[taskId:"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"]"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setUdate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获取抄送人列表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&lt;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WorkflowTaskExamineDetails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ccDetailsList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</w:p>
    <w:p w14:paraId="42954144" w14:textId="77777777" w:rsidR="00B26DA9" w:rsidRDefault="00E77B81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workflowTaskExamineDetailsDAO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findByTaskIdAndAdmType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726E52">
        <w:rPr>
          <w:rFonts w:ascii="Menlo" w:hAnsi="Menlo" w:cs="Menlo" w:hint="eastAsia"/>
          <w:color w:val="FF007F"/>
          <w:sz w:val="32"/>
          <w:szCs w:val="27"/>
        </w:rPr>
        <w:t xml:space="preserve">       </w:t>
      </w:r>
      <w:r w:rsidR="00726E52" w:rsidRPr="00726E52">
        <w:rPr>
          <w:rFonts w:ascii="Menlo" w:hAnsi="Menlo" w:cs="Menlo" w:hint="eastAsia"/>
          <w:color w:val="FF007F"/>
          <w:sz w:val="32"/>
          <w:szCs w:val="27"/>
          <w:highlight w:val="yellow"/>
        </w:rPr>
        <w:t>#</w:t>
      </w:r>
      <w:r w:rsidR="00726E52" w:rsidRPr="00726E52">
        <w:rPr>
          <w:rFonts w:ascii="Menlo" w:hAnsi="Menlo" w:cs="Menlo" w:hint="eastAsia"/>
          <w:color w:val="FF007F"/>
          <w:sz w:val="32"/>
          <w:szCs w:val="27"/>
          <w:highlight w:val="yellow"/>
        </w:rPr>
        <w:t>有时候审核通过要通知广告</w:t>
      </w:r>
      <w:r w:rsidR="00E65673">
        <w:rPr>
          <w:rFonts w:ascii="Menlo" w:hAnsi="Menlo" w:cs="Menlo" w:hint="eastAsia"/>
          <w:color w:val="FF007F"/>
          <w:sz w:val="32"/>
          <w:szCs w:val="27"/>
        </w:rPr>
        <w:t>主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CollectionUtils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isNotEmpty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!= null &amp;&amp;</w:t>
      </w:r>
    </w:p>
    <w:p w14:paraId="446ADD5B" w14:textId="77777777" w:rsidR="00B26DA9" w:rsidRDefault="00B26DA9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EnumWorkflowTaskCuserType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userService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getAuthNameByUserId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EnumYesNo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YES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sysAdminUserDAO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findOne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getName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content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您好，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在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 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DateHelper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convertDate2String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DateHelper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YYYY_MM_DD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</w:p>
    <w:p w14:paraId="50E3B559" w14:textId="01ABF529" w:rsidR="00EA4EF1" w:rsidRDefault="00B26DA9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提交的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["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getDes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"]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已审批通过，抄送给您，请知晓。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for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cc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: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          System.out.println("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-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通过</w:t>
      </w:r>
      <w:r>
        <w:rPr>
          <w:rFonts w:ascii="Menlo" w:hAnsi="Menlo" w:cs="Menlo"/>
          <w:color w:val="FFFFFF"/>
          <w:sz w:val="32"/>
          <w:szCs w:val="27"/>
        </w:rPr>
        <w:t>");</w:t>
      </w:r>
      <w:r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给每个抄送人添加一个抄送我的页面的未读记录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workflowTaskUnreadBadgeDAO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countByAdmIdAndTaskIdAndPageType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EnumWorkflowPageType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EA4EF1">
        <w:rPr>
          <w:rFonts w:ascii="Menlo" w:hAnsi="Menlo" w:cs="Menlo"/>
          <w:color w:val="FF007F"/>
          <w:sz w:val="32"/>
          <w:szCs w:val="27"/>
        </w:rPr>
        <w:t>;</w:t>
      </w:r>
      <w:r w:rsidR="00EA4EF1">
        <w:rPr>
          <w:rFonts w:ascii="Menlo" w:hAnsi="Menlo" w:cs="Menlo"/>
          <w:color w:val="FF007F"/>
          <w:sz w:val="32"/>
          <w:szCs w:val="27"/>
        </w:rPr>
        <w:br/>
        <w:t xml:space="preserve">  </w:t>
      </w:r>
      <w:r w:rsidR="00EA4EF1" w:rsidRPr="00EA4EF1">
        <w:rPr>
          <w:rFonts w:ascii="Menlo" w:hAnsi="Menlo" w:cs="Menlo"/>
          <w:color w:val="FF0000"/>
          <w:sz w:val="32"/>
          <w:szCs w:val="27"/>
        </w:rPr>
        <w:t xml:space="preserve">   </w:t>
      </w:r>
      <w:r w:rsidR="00EA4EF1" w:rsidRPr="00EA4EF1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EA4EF1" w:rsidRPr="00EA4EF1">
        <w:rPr>
          <w:rFonts w:ascii="Menlo" w:hAnsi="Menlo" w:cs="Menlo" w:hint="eastAsia"/>
          <w:color w:val="FF0000"/>
          <w:sz w:val="32"/>
          <w:szCs w:val="27"/>
          <w:highlight w:val="yellow"/>
        </w:rPr>
        <w:t>如果之前抄送人没有记录则，新增一个未读记录</w:t>
      </w:r>
    </w:p>
    <w:p w14:paraId="16840160" w14:textId="3295F3AC" w:rsidR="00FA1242" w:rsidRPr="00FA1242" w:rsidRDefault="003A5784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 xml:space="preserve">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81267D">
        <w:rPr>
          <w:rFonts w:ascii="Menlo" w:hAnsi="Menlo" w:cs="Menlo"/>
          <w:color w:val="F9FAF4"/>
          <w:sz w:val="32"/>
          <w:szCs w:val="27"/>
        </w:rPr>
        <w:t>) {</w:t>
      </w:r>
      <w:r w:rsidR="0081267D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WorkflowTaskUnreadBadge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unreadBadge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WorkflowTaskUnreadBadge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EnumWorkflowPageType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workflowTaskUnreadBadgeDAO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save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unreadBadge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="00FA1242" w:rsidRPr="000B002A">
        <w:rPr>
          <w:rFonts w:ascii="Menlo" w:hAnsi="Menlo" w:cs="Menlo"/>
          <w:color w:val="FF0000"/>
          <w:sz w:val="36"/>
          <w:szCs w:val="27"/>
        </w:rPr>
        <w:t xml:space="preserve">  </w:t>
      </w:r>
      <w:r w:rsidR="00FA1242" w:rsidRPr="000B002A">
        <w:rPr>
          <w:rFonts w:ascii="Menlo" w:hAnsi="Menlo" w:cs="Menlo"/>
          <w:color w:val="FF0000"/>
          <w:sz w:val="36"/>
          <w:szCs w:val="27"/>
          <w:highlight w:val="yellow"/>
        </w:rPr>
        <w:t>workflowTaskDAO.save(workflowTask);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</w:p>
    <w:p w14:paraId="7F9CA989" w14:textId="77777777" w:rsidR="00555698" w:rsidRDefault="00555698" w:rsidP="00555698">
      <w:pPr>
        <w:rPr>
          <w:sz w:val="28"/>
        </w:rPr>
      </w:pPr>
    </w:p>
    <w:p w14:paraId="4EACC7A7" w14:textId="77777777" w:rsidR="00D07196" w:rsidRDefault="00D07196" w:rsidP="00555698">
      <w:pPr>
        <w:rPr>
          <w:sz w:val="28"/>
        </w:rPr>
      </w:pPr>
    </w:p>
    <w:p w14:paraId="26CCC9D9" w14:textId="19684088" w:rsidR="00B715A9" w:rsidRPr="00B715A9" w:rsidRDefault="00D07196" w:rsidP="00B715A9">
      <w:pPr>
        <w:pStyle w:val="1"/>
        <w:tabs>
          <w:tab w:val="left" w:pos="3573"/>
        </w:tabs>
      </w:pPr>
      <w:r>
        <w:rPr>
          <w:rFonts w:hint="eastAsia"/>
        </w:rPr>
        <w:t>13</w:t>
      </w:r>
      <w:r>
        <w:rPr>
          <w:rFonts w:hint="eastAsia"/>
        </w:rPr>
        <w:t>、审核拒绝</w:t>
      </w:r>
      <w:r w:rsidR="00E03631">
        <w:rPr>
          <w:rFonts w:hint="eastAsia"/>
        </w:rPr>
        <w:t>（同上面的是一模一样的）</w:t>
      </w:r>
    </w:p>
    <w:p w14:paraId="30BEEC73" w14:textId="77777777" w:rsidR="00F84CD9" w:rsidRPr="00D07196" w:rsidRDefault="00F84CD9" w:rsidP="00D07196"/>
    <w:sectPr w:rsidR="00F84CD9" w:rsidRPr="00D0719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28ED0F" w14:textId="77777777" w:rsidR="00FF4C3D" w:rsidRDefault="00FF4C3D" w:rsidP="00D80637">
      <w:pPr>
        <w:spacing w:after="0"/>
      </w:pPr>
      <w:r>
        <w:separator/>
      </w:r>
    </w:p>
  </w:endnote>
  <w:endnote w:type="continuationSeparator" w:id="0">
    <w:p w14:paraId="3B49846B" w14:textId="77777777" w:rsidR="00FF4C3D" w:rsidRDefault="00FF4C3D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D493A1" w14:textId="77777777" w:rsidR="00FF4C3D" w:rsidRDefault="00FF4C3D" w:rsidP="00D80637">
      <w:pPr>
        <w:spacing w:after="0"/>
      </w:pPr>
      <w:r>
        <w:separator/>
      </w:r>
    </w:p>
  </w:footnote>
  <w:footnote w:type="continuationSeparator" w:id="0">
    <w:p w14:paraId="0970A773" w14:textId="77777777" w:rsidR="00FF4C3D" w:rsidRDefault="00FF4C3D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07744"/>
    <w:rsid w:val="00011A18"/>
    <w:rsid w:val="00013C26"/>
    <w:rsid w:val="00017DE6"/>
    <w:rsid w:val="000258B2"/>
    <w:rsid w:val="0003000E"/>
    <w:rsid w:val="00033EAB"/>
    <w:rsid w:val="00037566"/>
    <w:rsid w:val="000377FC"/>
    <w:rsid w:val="00040613"/>
    <w:rsid w:val="000410EB"/>
    <w:rsid w:val="0004230B"/>
    <w:rsid w:val="00054DDD"/>
    <w:rsid w:val="000558C4"/>
    <w:rsid w:val="00061E1B"/>
    <w:rsid w:val="00062DDC"/>
    <w:rsid w:val="000661C4"/>
    <w:rsid w:val="00071667"/>
    <w:rsid w:val="000815C9"/>
    <w:rsid w:val="00085327"/>
    <w:rsid w:val="00090318"/>
    <w:rsid w:val="000905FC"/>
    <w:rsid w:val="00092CFE"/>
    <w:rsid w:val="0009407D"/>
    <w:rsid w:val="00097FED"/>
    <w:rsid w:val="000A21CA"/>
    <w:rsid w:val="000A23F9"/>
    <w:rsid w:val="000A485A"/>
    <w:rsid w:val="000B002A"/>
    <w:rsid w:val="000B4E29"/>
    <w:rsid w:val="000B5103"/>
    <w:rsid w:val="000C14FB"/>
    <w:rsid w:val="000D253F"/>
    <w:rsid w:val="000D2C4D"/>
    <w:rsid w:val="000E7180"/>
    <w:rsid w:val="000F7460"/>
    <w:rsid w:val="0010242E"/>
    <w:rsid w:val="00102F87"/>
    <w:rsid w:val="00105ED5"/>
    <w:rsid w:val="00111979"/>
    <w:rsid w:val="001150FA"/>
    <w:rsid w:val="00121FBC"/>
    <w:rsid w:val="00123136"/>
    <w:rsid w:val="00140C00"/>
    <w:rsid w:val="001419E7"/>
    <w:rsid w:val="00142CA9"/>
    <w:rsid w:val="001449CE"/>
    <w:rsid w:val="00146D2F"/>
    <w:rsid w:val="00161586"/>
    <w:rsid w:val="0016713A"/>
    <w:rsid w:val="001858EE"/>
    <w:rsid w:val="00191EC8"/>
    <w:rsid w:val="00197DBB"/>
    <w:rsid w:val="001A425D"/>
    <w:rsid w:val="001B2D9B"/>
    <w:rsid w:val="001B42A0"/>
    <w:rsid w:val="001B67D0"/>
    <w:rsid w:val="001C08D8"/>
    <w:rsid w:val="001C6445"/>
    <w:rsid w:val="001D2C66"/>
    <w:rsid w:val="001D5762"/>
    <w:rsid w:val="001D64F2"/>
    <w:rsid w:val="001E1CD2"/>
    <w:rsid w:val="001E4DF2"/>
    <w:rsid w:val="001F2B62"/>
    <w:rsid w:val="001F369F"/>
    <w:rsid w:val="001F566D"/>
    <w:rsid w:val="0020306F"/>
    <w:rsid w:val="0021541B"/>
    <w:rsid w:val="00220AC3"/>
    <w:rsid w:val="002271B5"/>
    <w:rsid w:val="00232674"/>
    <w:rsid w:val="00237F66"/>
    <w:rsid w:val="00241774"/>
    <w:rsid w:val="00247840"/>
    <w:rsid w:val="00252D03"/>
    <w:rsid w:val="00253E51"/>
    <w:rsid w:val="00261673"/>
    <w:rsid w:val="00265370"/>
    <w:rsid w:val="00280B3C"/>
    <w:rsid w:val="002926AC"/>
    <w:rsid w:val="002938A0"/>
    <w:rsid w:val="002B6C9E"/>
    <w:rsid w:val="002C2979"/>
    <w:rsid w:val="002D129A"/>
    <w:rsid w:val="002D44F6"/>
    <w:rsid w:val="002D50B5"/>
    <w:rsid w:val="002E083C"/>
    <w:rsid w:val="002F4530"/>
    <w:rsid w:val="00301BA7"/>
    <w:rsid w:val="0030599E"/>
    <w:rsid w:val="00316FBD"/>
    <w:rsid w:val="00317CA4"/>
    <w:rsid w:val="00323F77"/>
    <w:rsid w:val="00351BBA"/>
    <w:rsid w:val="00352F6E"/>
    <w:rsid w:val="00363708"/>
    <w:rsid w:val="00365A51"/>
    <w:rsid w:val="0036693D"/>
    <w:rsid w:val="00367366"/>
    <w:rsid w:val="00374737"/>
    <w:rsid w:val="00375C8B"/>
    <w:rsid w:val="00395F7D"/>
    <w:rsid w:val="0039653F"/>
    <w:rsid w:val="003A0489"/>
    <w:rsid w:val="003A15AB"/>
    <w:rsid w:val="003A189C"/>
    <w:rsid w:val="003A339D"/>
    <w:rsid w:val="003A4493"/>
    <w:rsid w:val="003A5784"/>
    <w:rsid w:val="003A7E08"/>
    <w:rsid w:val="003B658A"/>
    <w:rsid w:val="003D5949"/>
    <w:rsid w:val="003D70FF"/>
    <w:rsid w:val="003F100A"/>
    <w:rsid w:val="003F56C3"/>
    <w:rsid w:val="003F5D09"/>
    <w:rsid w:val="004142C0"/>
    <w:rsid w:val="00421B40"/>
    <w:rsid w:val="0042596E"/>
    <w:rsid w:val="00432C6D"/>
    <w:rsid w:val="004366AD"/>
    <w:rsid w:val="00441A36"/>
    <w:rsid w:val="00447E1F"/>
    <w:rsid w:val="004515B5"/>
    <w:rsid w:val="004558BD"/>
    <w:rsid w:val="00460AED"/>
    <w:rsid w:val="00460E66"/>
    <w:rsid w:val="00462669"/>
    <w:rsid w:val="004628A2"/>
    <w:rsid w:val="00465432"/>
    <w:rsid w:val="00471798"/>
    <w:rsid w:val="004722DC"/>
    <w:rsid w:val="004762D4"/>
    <w:rsid w:val="0047777C"/>
    <w:rsid w:val="00487835"/>
    <w:rsid w:val="00492E8E"/>
    <w:rsid w:val="004950F7"/>
    <w:rsid w:val="004A1D93"/>
    <w:rsid w:val="004A2D6D"/>
    <w:rsid w:val="004B01DE"/>
    <w:rsid w:val="004B77FD"/>
    <w:rsid w:val="004C3D0B"/>
    <w:rsid w:val="004C4B19"/>
    <w:rsid w:val="004C4F6A"/>
    <w:rsid w:val="004D1F53"/>
    <w:rsid w:val="004D5034"/>
    <w:rsid w:val="004D5AA0"/>
    <w:rsid w:val="004E0230"/>
    <w:rsid w:val="004E0502"/>
    <w:rsid w:val="004E3F60"/>
    <w:rsid w:val="004F3502"/>
    <w:rsid w:val="004F4F0A"/>
    <w:rsid w:val="00505000"/>
    <w:rsid w:val="00505260"/>
    <w:rsid w:val="0050545E"/>
    <w:rsid w:val="005158A3"/>
    <w:rsid w:val="00522E8B"/>
    <w:rsid w:val="00527B77"/>
    <w:rsid w:val="00547382"/>
    <w:rsid w:val="00553C94"/>
    <w:rsid w:val="00555698"/>
    <w:rsid w:val="00556EB9"/>
    <w:rsid w:val="0055729B"/>
    <w:rsid w:val="005603FD"/>
    <w:rsid w:val="0056152C"/>
    <w:rsid w:val="005629A4"/>
    <w:rsid w:val="00574229"/>
    <w:rsid w:val="00574CF9"/>
    <w:rsid w:val="005755DF"/>
    <w:rsid w:val="00575DB7"/>
    <w:rsid w:val="00587579"/>
    <w:rsid w:val="00591551"/>
    <w:rsid w:val="005A2043"/>
    <w:rsid w:val="005A3566"/>
    <w:rsid w:val="005A3951"/>
    <w:rsid w:val="005A3FAA"/>
    <w:rsid w:val="005B7590"/>
    <w:rsid w:val="005C32A6"/>
    <w:rsid w:val="005D0108"/>
    <w:rsid w:val="005D0CA1"/>
    <w:rsid w:val="005E34D3"/>
    <w:rsid w:val="005F0BAE"/>
    <w:rsid w:val="005F589F"/>
    <w:rsid w:val="00600126"/>
    <w:rsid w:val="00605B2D"/>
    <w:rsid w:val="00606815"/>
    <w:rsid w:val="00607BE1"/>
    <w:rsid w:val="0061721E"/>
    <w:rsid w:val="006269BD"/>
    <w:rsid w:val="00632E09"/>
    <w:rsid w:val="006351B1"/>
    <w:rsid w:val="00635294"/>
    <w:rsid w:val="00636E4C"/>
    <w:rsid w:val="00652797"/>
    <w:rsid w:val="00660984"/>
    <w:rsid w:val="00671E48"/>
    <w:rsid w:val="00673586"/>
    <w:rsid w:val="00673777"/>
    <w:rsid w:val="00682092"/>
    <w:rsid w:val="00683BD0"/>
    <w:rsid w:val="00684253"/>
    <w:rsid w:val="0068607C"/>
    <w:rsid w:val="00686C0C"/>
    <w:rsid w:val="0069249A"/>
    <w:rsid w:val="00695598"/>
    <w:rsid w:val="006A4439"/>
    <w:rsid w:val="006B25FE"/>
    <w:rsid w:val="006C0400"/>
    <w:rsid w:val="006C6FFE"/>
    <w:rsid w:val="006D1E1E"/>
    <w:rsid w:val="006D2D92"/>
    <w:rsid w:val="006D708C"/>
    <w:rsid w:val="006F2647"/>
    <w:rsid w:val="006F4D4F"/>
    <w:rsid w:val="007054CE"/>
    <w:rsid w:val="00705988"/>
    <w:rsid w:val="00705E54"/>
    <w:rsid w:val="00714437"/>
    <w:rsid w:val="00720122"/>
    <w:rsid w:val="00721A2F"/>
    <w:rsid w:val="00721CF4"/>
    <w:rsid w:val="00726E52"/>
    <w:rsid w:val="00726E6F"/>
    <w:rsid w:val="0073104C"/>
    <w:rsid w:val="007435E6"/>
    <w:rsid w:val="00744A27"/>
    <w:rsid w:val="00746BFF"/>
    <w:rsid w:val="00750BC1"/>
    <w:rsid w:val="00762604"/>
    <w:rsid w:val="00766866"/>
    <w:rsid w:val="00767173"/>
    <w:rsid w:val="0076792F"/>
    <w:rsid w:val="00784970"/>
    <w:rsid w:val="007861D5"/>
    <w:rsid w:val="0079069B"/>
    <w:rsid w:val="00790A34"/>
    <w:rsid w:val="007A2F41"/>
    <w:rsid w:val="007B451F"/>
    <w:rsid w:val="007D093A"/>
    <w:rsid w:val="007D3BFA"/>
    <w:rsid w:val="007D6529"/>
    <w:rsid w:val="007E0F7A"/>
    <w:rsid w:val="007E3590"/>
    <w:rsid w:val="007E6A90"/>
    <w:rsid w:val="007F0819"/>
    <w:rsid w:val="007F2BCE"/>
    <w:rsid w:val="007F3A26"/>
    <w:rsid w:val="007F4D82"/>
    <w:rsid w:val="008026F3"/>
    <w:rsid w:val="008116C1"/>
    <w:rsid w:val="008120C8"/>
    <w:rsid w:val="0081267D"/>
    <w:rsid w:val="0081493E"/>
    <w:rsid w:val="00833A20"/>
    <w:rsid w:val="0083604A"/>
    <w:rsid w:val="00842A8E"/>
    <w:rsid w:val="008657A9"/>
    <w:rsid w:val="008730DC"/>
    <w:rsid w:val="00873CB4"/>
    <w:rsid w:val="00874B71"/>
    <w:rsid w:val="00877571"/>
    <w:rsid w:val="0087768F"/>
    <w:rsid w:val="008812CD"/>
    <w:rsid w:val="008A0BA1"/>
    <w:rsid w:val="008A0DFB"/>
    <w:rsid w:val="008A1B25"/>
    <w:rsid w:val="008A5071"/>
    <w:rsid w:val="008A7E2B"/>
    <w:rsid w:val="008B165F"/>
    <w:rsid w:val="008C34B7"/>
    <w:rsid w:val="008D027A"/>
    <w:rsid w:val="008D3A4B"/>
    <w:rsid w:val="008D744C"/>
    <w:rsid w:val="008E15D9"/>
    <w:rsid w:val="008E6B5F"/>
    <w:rsid w:val="008F1051"/>
    <w:rsid w:val="00900942"/>
    <w:rsid w:val="00906397"/>
    <w:rsid w:val="009071BD"/>
    <w:rsid w:val="0090762D"/>
    <w:rsid w:val="0091392C"/>
    <w:rsid w:val="00914231"/>
    <w:rsid w:val="00921506"/>
    <w:rsid w:val="009249B2"/>
    <w:rsid w:val="00925722"/>
    <w:rsid w:val="00925F99"/>
    <w:rsid w:val="00926931"/>
    <w:rsid w:val="00931C17"/>
    <w:rsid w:val="0095692C"/>
    <w:rsid w:val="009610D0"/>
    <w:rsid w:val="009613D8"/>
    <w:rsid w:val="00964E03"/>
    <w:rsid w:val="00965985"/>
    <w:rsid w:val="009772BF"/>
    <w:rsid w:val="0098458B"/>
    <w:rsid w:val="009904A7"/>
    <w:rsid w:val="009B0CFF"/>
    <w:rsid w:val="009B1A70"/>
    <w:rsid w:val="009B1A81"/>
    <w:rsid w:val="009B528A"/>
    <w:rsid w:val="009C0814"/>
    <w:rsid w:val="009C5BD7"/>
    <w:rsid w:val="009C5F4C"/>
    <w:rsid w:val="009C6837"/>
    <w:rsid w:val="009D16E8"/>
    <w:rsid w:val="009D44D6"/>
    <w:rsid w:val="009E4EA3"/>
    <w:rsid w:val="00A11CAD"/>
    <w:rsid w:val="00A13AF1"/>
    <w:rsid w:val="00A15461"/>
    <w:rsid w:val="00A159DC"/>
    <w:rsid w:val="00A4243F"/>
    <w:rsid w:val="00A44C20"/>
    <w:rsid w:val="00A45F7E"/>
    <w:rsid w:val="00A5176A"/>
    <w:rsid w:val="00A54592"/>
    <w:rsid w:val="00A6013E"/>
    <w:rsid w:val="00A618A1"/>
    <w:rsid w:val="00A620BC"/>
    <w:rsid w:val="00A66A55"/>
    <w:rsid w:val="00A73D05"/>
    <w:rsid w:val="00A75AF6"/>
    <w:rsid w:val="00A8151F"/>
    <w:rsid w:val="00A81E5B"/>
    <w:rsid w:val="00A8526F"/>
    <w:rsid w:val="00A8561F"/>
    <w:rsid w:val="00A90E27"/>
    <w:rsid w:val="00A91FEA"/>
    <w:rsid w:val="00A9337C"/>
    <w:rsid w:val="00AA70A4"/>
    <w:rsid w:val="00AA74DA"/>
    <w:rsid w:val="00AC1CE4"/>
    <w:rsid w:val="00AC481C"/>
    <w:rsid w:val="00AC61F0"/>
    <w:rsid w:val="00AD02EE"/>
    <w:rsid w:val="00AD03CC"/>
    <w:rsid w:val="00AD142D"/>
    <w:rsid w:val="00AD7251"/>
    <w:rsid w:val="00AE54D2"/>
    <w:rsid w:val="00AE68A8"/>
    <w:rsid w:val="00AF354C"/>
    <w:rsid w:val="00AF71F8"/>
    <w:rsid w:val="00B01945"/>
    <w:rsid w:val="00B16811"/>
    <w:rsid w:val="00B26DA9"/>
    <w:rsid w:val="00B3659A"/>
    <w:rsid w:val="00B36AFC"/>
    <w:rsid w:val="00B37265"/>
    <w:rsid w:val="00B41BDE"/>
    <w:rsid w:val="00B440C2"/>
    <w:rsid w:val="00B5361D"/>
    <w:rsid w:val="00B55598"/>
    <w:rsid w:val="00B56E14"/>
    <w:rsid w:val="00B62001"/>
    <w:rsid w:val="00B63485"/>
    <w:rsid w:val="00B70FDB"/>
    <w:rsid w:val="00B715A9"/>
    <w:rsid w:val="00B738D0"/>
    <w:rsid w:val="00B75C36"/>
    <w:rsid w:val="00B7618D"/>
    <w:rsid w:val="00B76739"/>
    <w:rsid w:val="00B76BFF"/>
    <w:rsid w:val="00B8294A"/>
    <w:rsid w:val="00B83592"/>
    <w:rsid w:val="00B875F5"/>
    <w:rsid w:val="00B87DD4"/>
    <w:rsid w:val="00B9044D"/>
    <w:rsid w:val="00B92733"/>
    <w:rsid w:val="00B9274B"/>
    <w:rsid w:val="00B951E3"/>
    <w:rsid w:val="00B9707B"/>
    <w:rsid w:val="00BB0EF7"/>
    <w:rsid w:val="00BB4196"/>
    <w:rsid w:val="00BC19B7"/>
    <w:rsid w:val="00BD2A87"/>
    <w:rsid w:val="00BD2DFD"/>
    <w:rsid w:val="00BD4BBF"/>
    <w:rsid w:val="00BE678E"/>
    <w:rsid w:val="00C0369F"/>
    <w:rsid w:val="00C05C54"/>
    <w:rsid w:val="00C074BA"/>
    <w:rsid w:val="00C10164"/>
    <w:rsid w:val="00C15B3D"/>
    <w:rsid w:val="00C20321"/>
    <w:rsid w:val="00C20F8E"/>
    <w:rsid w:val="00C22343"/>
    <w:rsid w:val="00C259C5"/>
    <w:rsid w:val="00C27A6E"/>
    <w:rsid w:val="00C33A3A"/>
    <w:rsid w:val="00C34C63"/>
    <w:rsid w:val="00C469B1"/>
    <w:rsid w:val="00C50CB2"/>
    <w:rsid w:val="00C66E14"/>
    <w:rsid w:val="00C73158"/>
    <w:rsid w:val="00C74F11"/>
    <w:rsid w:val="00C84120"/>
    <w:rsid w:val="00C84437"/>
    <w:rsid w:val="00C84714"/>
    <w:rsid w:val="00C933DB"/>
    <w:rsid w:val="00CA093F"/>
    <w:rsid w:val="00CA1349"/>
    <w:rsid w:val="00CA7E82"/>
    <w:rsid w:val="00CB69CE"/>
    <w:rsid w:val="00CC090F"/>
    <w:rsid w:val="00CC1FD9"/>
    <w:rsid w:val="00CC4EE9"/>
    <w:rsid w:val="00CC5463"/>
    <w:rsid w:val="00CC5B35"/>
    <w:rsid w:val="00CD0657"/>
    <w:rsid w:val="00CE7DE4"/>
    <w:rsid w:val="00CF2963"/>
    <w:rsid w:val="00CF2C62"/>
    <w:rsid w:val="00D01D35"/>
    <w:rsid w:val="00D07196"/>
    <w:rsid w:val="00D10E95"/>
    <w:rsid w:val="00D11175"/>
    <w:rsid w:val="00D11BA7"/>
    <w:rsid w:val="00D214B0"/>
    <w:rsid w:val="00D21567"/>
    <w:rsid w:val="00D33092"/>
    <w:rsid w:val="00D413A7"/>
    <w:rsid w:val="00D52A5C"/>
    <w:rsid w:val="00D56F73"/>
    <w:rsid w:val="00D6562A"/>
    <w:rsid w:val="00D65827"/>
    <w:rsid w:val="00D72256"/>
    <w:rsid w:val="00D74F14"/>
    <w:rsid w:val="00D76897"/>
    <w:rsid w:val="00D80637"/>
    <w:rsid w:val="00D91FF4"/>
    <w:rsid w:val="00DA4DFF"/>
    <w:rsid w:val="00DA4F43"/>
    <w:rsid w:val="00DB072E"/>
    <w:rsid w:val="00DB0C47"/>
    <w:rsid w:val="00DB13F2"/>
    <w:rsid w:val="00DC7A05"/>
    <w:rsid w:val="00DD4A49"/>
    <w:rsid w:val="00DE1C89"/>
    <w:rsid w:val="00DF5611"/>
    <w:rsid w:val="00E03631"/>
    <w:rsid w:val="00E05B3F"/>
    <w:rsid w:val="00E12CAD"/>
    <w:rsid w:val="00E2770D"/>
    <w:rsid w:val="00E30E25"/>
    <w:rsid w:val="00E572DD"/>
    <w:rsid w:val="00E65673"/>
    <w:rsid w:val="00E7212F"/>
    <w:rsid w:val="00E730B8"/>
    <w:rsid w:val="00E746DB"/>
    <w:rsid w:val="00E74878"/>
    <w:rsid w:val="00E76E38"/>
    <w:rsid w:val="00E77B81"/>
    <w:rsid w:val="00E82553"/>
    <w:rsid w:val="00E83BB5"/>
    <w:rsid w:val="00E86911"/>
    <w:rsid w:val="00E90B2A"/>
    <w:rsid w:val="00E944A1"/>
    <w:rsid w:val="00E96795"/>
    <w:rsid w:val="00EA4EF1"/>
    <w:rsid w:val="00EA74F4"/>
    <w:rsid w:val="00EB7ABD"/>
    <w:rsid w:val="00EC32F1"/>
    <w:rsid w:val="00EC391E"/>
    <w:rsid w:val="00ED28E1"/>
    <w:rsid w:val="00ED54A9"/>
    <w:rsid w:val="00EE1AE3"/>
    <w:rsid w:val="00EF666C"/>
    <w:rsid w:val="00F0370F"/>
    <w:rsid w:val="00F17296"/>
    <w:rsid w:val="00F22C64"/>
    <w:rsid w:val="00F23FA1"/>
    <w:rsid w:val="00F26AED"/>
    <w:rsid w:val="00F27A9D"/>
    <w:rsid w:val="00F3268F"/>
    <w:rsid w:val="00F33CF9"/>
    <w:rsid w:val="00F550CD"/>
    <w:rsid w:val="00F60665"/>
    <w:rsid w:val="00F61F1F"/>
    <w:rsid w:val="00F663F7"/>
    <w:rsid w:val="00F70362"/>
    <w:rsid w:val="00F80152"/>
    <w:rsid w:val="00F84CD9"/>
    <w:rsid w:val="00F87282"/>
    <w:rsid w:val="00F875FE"/>
    <w:rsid w:val="00F8787B"/>
    <w:rsid w:val="00F87E9F"/>
    <w:rsid w:val="00F92E00"/>
    <w:rsid w:val="00F95DC1"/>
    <w:rsid w:val="00FA1242"/>
    <w:rsid w:val="00FA45B7"/>
    <w:rsid w:val="00FA6EDD"/>
    <w:rsid w:val="00FA75E9"/>
    <w:rsid w:val="00FB0AF6"/>
    <w:rsid w:val="00FB476E"/>
    <w:rsid w:val="00FC17A6"/>
    <w:rsid w:val="00FC1DE4"/>
    <w:rsid w:val="00FE123A"/>
    <w:rsid w:val="00FE1E06"/>
    <w:rsid w:val="00FE7513"/>
    <w:rsid w:val="00FF20EA"/>
    <w:rsid w:val="00FF2A07"/>
    <w:rsid w:val="00FF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 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&#25220;&#36865;&#20154;&#20026;yujin.zhang@duodian.com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44&#20026;yujin.zhang@duodian.com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3CFF25-4BA3-4759-AFB7-C1D55D51B6D7}"/>
      </w:docPartPr>
      <w:docPartBody>
        <w:p w:rsidR="00000000" w:rsidRDefault="00295E04">
          <w:r w:rsidRPr="00D625B3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E04"/>
    <w:rsid w:val="00295E04"/>
    <w:rsid w:val="0069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5E0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330</TotalTime>
  <Pages>1</Pages>
  <Words>5546</Words>
  <Characters>31617</Characters>
  <Application>Microsoft Office Word</Application>
  <DocSecurity>0</DocSecurity>
  <Lines>263</Lines>
  <Paragraphs>74</Paragraphs>
  <ScaleCrop>false</ScaleCrop>
  <Company>Microsoft</Company>
  <LinksUpToDate>false</LinksUpToDate>
  <CharactersWithSpaces>37089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USER-</cp:lastModifiedBy>
  <cp:revision>657</cp:revision>
  <dcterms:created xsi:type="dcterms:W3CDTF">2017-11-29T16:40:00Z</dcterms:created>
  <dcterms:modified xsi:type="dcterms:W3CDTF">2019-10-31T07:34:00Z</dcterms:modified>
</cp:coreProperties>
</file>