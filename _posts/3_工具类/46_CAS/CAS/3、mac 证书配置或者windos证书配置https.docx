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showingPlcHdr/>
            <w:dataBinding w:xpath="/ns0:BlogPostInfo/ns0:PostTitle" w:storeItemID="{6687D319-7B90-4AC0-9ABB-B1D9CC121951}"/>
            <w:text/>
          </w:sdtPr>
          <w:sdtEndPr/>
          <w:sdtContent>
            <w:p w14:paraId="02A6A4E6" w14:textId="326226CC" w:rsidR="00DB0C47" w:rsidRDefault="0036693D">
              <w:pPr>
                <w:pStyle w:val="Publishwithline"/>
              </w:pPr>
              <w:r w:rsidRPr="00B8294A">
                <w:rPr>
                  <w:rFonts w:asciiTheme="minorEastAsia" w:eastAsiaTheme="minorEastAsia" w:hAnsiTheme="minorEastAsia"/>
                  <w:szCs w:val="32"/>
                </w:rPr>
                <w:t xml:space="preserve">     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DB2198" w:rsidP="005A3FAA">
          <w:pPr>
            <w:pStyle w:val="PadderBetweenControlandBody"/>
          </w:pPr>
        </w:p>
      </w:sdtContent>
    </w:sdt>
    <w:p w14:paraId="37B8A618" w14:textId="77777777" w:rsidR="00F32082" w:rsidRPr="00F32082" w:rsidRDefault="00F32082" w:rsidP="00F32082">
      <w:pPr>
        <w:pStyle w:val="1"/>
      </w:pPr>
      <w:r>
        <w:rPr>
          <w:rFonts w:ascii="Courier" w:hAnsi="Courier" w:cs="Courier New" w:hint="eastAsia"/>
          <w:color w:val="333333"/>
          <w:sz w:val="40"/>
          <w:szCs w:val="19"/>
        </w:rPr>
        <w:t>1</w:t>
      </w:r>
      <w:r>
        <w:rPr>
          <w:rFonts w:ascii="Courier" w:hAnsi="Courier" w:cs="Courier New" w:hint="eastAsia"/>
          <w:color w:val="333333"/>
          <w:sz w:val="40"/>
          <w:szCs w:val="19"/>
        </w:rPr>
        <w:t>、</w:t>
      </w:r>
      <w:r>
        <w:rPr>
          <w:rFonts w:hint="eastAsia"/>
        </w:rPr>
        <w:t>证书处理</w:t>
      </w:r>
    </w:p>
    <w:p w14:paraId="010D5BCF" w14:textId="71C0312E" w:rsidR="00F32082" w:rsidRDefault="00F32082" w:rsidP="0026357D">
      <w:pPr>
        <w:pStyle w:val="3"/>
      </w:pPr>
      <w:bookmarkStart w:id="0" w:name="t2"/>
      <w:bookmarkEnd w:id="0"/>
      <w:r>
        <w:rPr>
          <w:rFonts w:hint="eastAsia"/>
        </w:rPr>
        <w:t xml:space="preserve">-genkeypair </w:t>
      </w:r>
      <w:r>
        <w:rPr>
          <w:rFonts w:hint="eastAsia"/>
        </w:rPr>
        <w:t>生成密钥</w:t>
      </w:r>
    </w:p>
    <w:p w14:paraId="7887C832" w14:textId="77777777" w:rsidR="00F32082" w:rsidRDefault="00F32082" w:rsidP="0026357D">
      <w:pPr>
        <w:pStyle w:val="3"/>
      </w:pPr>
      <w:r>
        <w:rPr>
          <w:rFonts w:hint="eastAsia"/>
        </w:rPr>
        <w:t xml:space="preserve">-keyalg </w:t>
      </w:r>
      <w:r>
        <w:rPr>
          <w:rFonts w:hint="eastAsia"/>
        </w:rPr>
        <w:t>指定密钥算法，这时指定</w:t>
      </w:r>
      <w:r>
        <w:rPr>
          <w:rFonts w:hint="eastAsia"/>
        </w:rPr>
        <w:t>RSA,</w:t>
      </w:r>
    </w:p>
    <w:p w14:paraId="0C18289E" w14:textId="77777777" w:rsidR="00F32082" w:rsidRDefault="00F32082" w:rsidP="0026357D">
      <w:pPr>
        <w:pStyle w:val="3"/>
      </w:pPr>
      <w:r>
        <w:rPr>
          <w:rFonts w:hint="eastAsia"/>
        </w:rPr>
        <w:t xml:space="preserve">-keysize </w:t>
      </w:r>
      <w:r>
        <w:rPr>
          <w:rFonts w:hint="eastAsia"/>
        </w:rPr>
        <w:t>指定密钥长度，默认是</w:t>
      </w:r>
      <w:r>
        <w:rPr>
          <w:rFonts w:hint="eastAsia"/>
        </w:rPr>
        <w:t>1024</w:t>
      </w:r>
      <w:r>
        <w:rPr>
          <w:rFonts w:hint="eastAsia"/>
        </w:rPr>
        <w:t>位</w:t>
      </w:r>
      <w:r>
        <w:rPr>
          <w:rFonts w:hint="eastAsia"/>
        </w:rPr>
        <w:t>,</w:t>
      </w:r>
      <w:r>
        <w:rPr>
          <w:rFonts w:hint="eastAsia"/>
        </w:rPr>
        <w:t>这里指定</w:t>
      </w:r>
      <w:r>
        <w:rPr>
          <w:rFonts w:hint="eastAsia"/>
        </w:rPr>
        <w:t>2048</w:t>
      </w:r>
      <w:r>
        <w:rPr>
          <w:rFonts w:hint="eastAsia"/>
        </w:rPr>
        <w:t>，长一点，我让你破解不了（哈哈…）</w:t>
      </w:r>
      <w:r>
        <w:rPr>
          <w:rFonts w:hint="eastAsia"/>
        </w:rPr>
        <w:t>,</w:t>
      </w:r>
    </w:p>
    <w:p w14:paraId="15DAFD8F" w14:textId="77777777" w:rsidR="00F32082" w:rsidRDefault="00F32082" w:rsidP="0026357D">
      <w:pPr>
        <w:pStyle w:val="3"/>
      </w:pPr>
      <w:r>
        <w:rPr>
          <w:rFonts w:hint="eastAsia"/>
        </w:rPr>
        <w:t xml:space="preserve">-siglag </w:t>
      </w:r>
      <w:r>
        <w:rPr>
          <w:rFonts w:hint="eastAsia"/>
        </w:rPr>
        <w:t>指定数字签名算法，这里指定为</w:t>
      </w:r>
      <w:r>
        <w:rPr>
          <w:rFonts w:hint="eastAsia"/>
        </w:rPr>
        <w:t>SHA1withRSA</w:t>
      </w:r>
      <w:r>
        <w:rPr>
          <w:rFonts w:hint="eastAsia"/>
        </w:rPr>
        <w:t>算法</w:t>
      </w:r>
    </w:p>
    <w:p w14:paraId="0D3E075B" w14:textId="77777777" w:rsidR="00F32082" w:rsidRDefault="00F32082" w:rsidP="0026357D">
      <w:pPr>
        <w:pStyle w:val="3"/>
      </w:pPr>
      <w:r>
        <w:rPr>
          <w:rFonts w:hint="eastAsia"/>
        </w:rPr>
        <w:t xml:space="preserve">-validity </w:t>
      </w:r>
      <w:r>
        <w:rPr>
          <w:rFonts w:hint="eastAsia"/>
        </w:rPr>
        <w:t>指定证书有效期，这里指定</w:t>
      </w:r>
      <w:r>
        <w:rPr>
          <w:rFonts w:hint="eastAsia"/>
        </w:rPr>
        <w:t>36500</w:t>
      </w:r>
      <w:r>
        <w:rPr>
          <w:rFonts w:hint="eastAsia"/>
        </w:rPr>
        <w:t>天，也就是</w:t>
      </w:r>
      <w:r>
        <w:rPr>
          <w:rFonts w:hint="eastAsia"/>
        </w:rPr>
        <w:t>100</w:t>
      </w:r>
      <w:r>
        <w:rPr>
          <w:rFonts w:hint="eastAsia"/>
        </w:rPr>
        <w:t>年，我想我的应用用不到那么长时间</w:t>
      </w:r>
    </w:p>
    <w:p w14:paraId="1FACEE93" w14:textId="77777777" w:rsidR="00F32082" w:rsidRDefault="00F32082" w:rsidP="0026357D">
      <w:pPr>
        <w:pStyle w:val="3"/>
      </w:pPr>
      <w:r>
        <w:rPr>
          <w:rFonts w:hint="eastAsia"/>
        </w:rPr>
        <w:t xml:space="preserve">-alias </w:t>
      </w:r>
      <w:r>
        <w:rPr>
          <w:rFonts w:hint="eastAsia"/>
        </w:rPr>
        <w:t>指定别名，这里是</w:t>
      </w:r>
      <w:r>
        <w:rPr>
          <w:rFonts w:hint="eastAsia"/>
        </w:rPr>
        <w:t>cas.server.com</w:t>
      </w:r>
    </w:p>
    <w:p w14:paraId="48493FF0" w14:textId="77777777" w:rsidR="00F32082" w:rsidRDefault="00F32082" w:rsidP="0026357D">
      <w:pPr>
        <w:pStyle w:val="3"/>
      </w:pPr>
      <w:r>
        <w:rPr>
          <w:rFonts w:hint="eastAsia"/>
        </w:rPr>
        <w:t xml:space="preserve">-keystore </w:t>
      </w:r>
      <w:r>
        <w:rPr>
          <w:rFonts w:hint="eastAsia"/>
        </w:rPr>
        <w:t>指定密钥库存储位置，这里存在</w:t>
      </w:r>
      <w:r>
        <w:rPr>
          <w:rFonts w:hint="eastAsia"/>
        </w:rPr>
        <w:t>d</w:t>
      </w:r>
      <w:r>
        <w:rPr>
          <w:rFonts w:hint="eastAsia"/>
        </w:rPr>
        <w:t>盘</w:t>
      </w:r>
    </w:p>
    <w:p w14:paraId="128A2E8F" w14:textId="0AA8D88D" w:rsidR="00F32082" w:rsidRDefault="00F32082" w:rsidP="0026357D">
      <w:pPr>
        <w:pStyle w:val="3"/>
        <w:rPr>
          <w:rStyle w:val="HTML"/>
          <w:rFonts w:ascii="Courier" w:hAnsi="Courier"/>
          <w:color w:val="3F3F3F"/>
          <w:sz w:val="22"/>
          <w:szCs w:val="22"/>
        </w:rPr>
      </w:pPr>
      <w:r>
        <w:rPr>
          <w:rFonts w:hint="eastAsia"/>
        </w:rPr>
        <w:t xml:space="preserve">-dname </w:t>
      </w:r>
      <w:r>
        <w:rPr>
          <w:rFonts w:hint="eastAsia"/>
        </w:rPr>
        <w:t>指定用户信息，不用一个一个回答它的问题了；</w:t>
      </w:r>
      <w:r>
        <w:rPr>
          <w:rFonts w:ascii="Microsoft YaHei" w:eastAsia="Microsoft YaHei" w:hAnsi="Microsoft YaHei" w:hint="eastAsia"/>
          <w:color w:val="3F3F3F"/>
        </w:rPr>
        <w:t>注意：CN=域名，我们</w:t>
      </w:r>
      <w:r w:rsidRPr="0026357D">
        <w:rPr>
          <w:rFonts w:hint="eastAsia"/>
        </w:rPr>
        <w:t>采用</w:t>
      </w:r>
      <w:r w:rsidRPr="0026357D">
        <w:t>passport.sso.com</w:t>
      </w:r>
    </w:p>
    <w:p w14:paraId="3E9A8C57" w14:textId="77777777" w:rsidR="0026357D" w:rsidRDefault="0026357D" w:rsidP="0026357D"/>
    <w:p w14:paraId="4A06C8CF" w14:textId="7E4A53FE" w:rsidR="0026357D" w:rsidRPr="0026357D" w:rsidRDefault="0026357D" w:rsidP="002635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、命令如下</w:t>
      </w:r>
    </w:p>
    <w:p w14:paraId="0B742EB9" w14:textId="77777777" w:rsidR="007532A4" w:rsidRDefault="007532A4" w:rsidP="007532A4"/>
    <w:p w14:paraId="033118CC" w14:textId="0D4661B7" w:rsidR="007532A4" w:rsidRPr="007532A4" w:rsidRDefault="007532A4" w:rsidP="003A0187">
      <w:pPr>
        <w:pStyle w:val="2"/>
      </w:pPr>
      <w:r w:rsidRPr="007532A4">
        <w:t>keytool -genkeypair -keyalg RSA -keysize 2048 -sigalg SHA1withRSA -validity 36500 -alias</w:t>
      </w:r>
      <w:r w:rsidRPr="006331A6">
        <w:rPr>
          <w:color w:val="FF0000"/>
        </w:rPr>
        <w:t xml:space="preserve"> </w:t>
      </w:r>
      <w:r w:rsidRPr="006331A6">
        <w:rPr>
          <w:color w:val="FF0000"/>
          <w:highlight w:val="yellow"/>
        </w:rPr>
        <w:t>passport.sso.com</w:t>
      </w:r>
      <w:r w:rsidRPr="006331A6">
        <w:rPr>
          <w:color w:val="FF0000"/>
        </w:rPr>
        <w:t xml:space="preserve"> </w:t>
      </w:r>
      <w:r w:rsidRPr="007532A4">
        <w:t xml:space="preserve">-keystore </w:t>
      </w:r>
      <w:r w:rsidRPr="007532A4">
        <w:rPr>
          <w:color w:val="FF0000"/>
          <w:highlight w:val="yellow"/>
        </w:rPr>
        <w:t>/Users/healerjean/Desktop/tomcat.keystore</w:t>
      </w:r>
      <w:r w:rsidRPr="007532A4">
        <w:rPr>
          <w:color w:val="FF0000"/>
        </w:rPr>
        <w:t xml:space="preserve"> </w:t>
      </w:r>
      <w:r w:rsidRPr="007532A4">
        <w:t>-dname "CN=passport.sso.com,OU=kawhi,O=carl,L=GuangZhou,ST=GuangDong,C=CN"</w:t>
      </w:r>
    </w:p>
    <w:p w14:paraId="2D102C91" w14:textId="77777777" w:rsidR="0026357D" w:rsidRDefault="0026357D" w:rsidP="00F32082">
      <w:pPr>
        <w:pStyle w:val="a8"/>
        <w:spacing w:after="0"/>
        <w:rPr>
          <w:rFonts w:ascii="Microsoft YaHei" w:eastAsia="Microsoft YaHei" w:hAnsi="Microsoft YaHei"/>
          <w:color w:val="6F6F6F"/>
        </w:rPr>
      </w:pPr>
    </w:p>
    <w:p w14:paraId="0361D9A2" w14:textId="7D37F3DD" w:rsidR="00F32082" w:rsidRPr="002336C7" w:rsidRDefault="0026357D" w:rsidP="002336C7">
      <w:pPr>
        <w:pStyle w:val="2"/>
        <w:rPr>
          <w:sz w:val="24"/>
          <w:szCs w:val="24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32082">
        <w:rPr>
          <w:rFonts w:hint="eastAsia"/>
        </w:rPr>
        <w:t>输入上述命令，下面密码我们输入</w:t>
      </w:r>
      <w:r w:rsidR="00F32082">
        <w:rPr>
          <w:rFonts w:hint="eastAsia"/>
        </w:rPr>
        <w:t>123456,</w:t>
      </w:r>
      <w:r w:rsidR="00F32082">
        <w:rPr>
          <w:rFonts w:hint="eastAsia"/>
        </w:rPr>
        <w:t>然后一直回车，就在</w:t>
      </w:r>
      <w:r w:rsidR="00C143BD">
        <w:rPr>
          <w:rFonts w:hint="eastAsia"/>
        </w:rPr>
        <w:t>mac</w:t>
      </w:r>
      <w:r w:rsidR="00C143BD">
        <w:rPr>
          <w:rFonts w:hint="eastAsia"/>
        </w:rPr>
        <w:t>桌面</w:t>
      </w:r>
      <w:r w:rsidR="00F32082">
        <w:rPr>
          <w:rFonts w:hint="eastAsia"/>
        </w:rPr>
        <w:t>盘生成了</w:t>
      </w:r>
      <w:r w:rsidR="00F32082">
        <w:rPr>
          <w:rFonts w:hint="eastAsia"/>
        </w:rPr>
        <w:t>tomcat.keystore</w:t>
      </w:r>
      <w:r w:rsidR="00F32082">
        <w:rPr>
          <w:rFonts w:hint="eastAsia"/>
        </w:rPr>
        <w:t>文件；</w:t>
      </w:r>
    </w:p>
    <w:p w14:paraId="1B5A32A6" w14:textId="77777777" w:rsidR="0051068E" w:rsidRDefault="0051068E" w:rsidP="0051068E">
      <w:pPr>
        <w:rPr>
          <w:rFonts w:asciiTheme="majorHAnsi" w:eastAsia="微软雅黑" w:hAnsiTheme="majorHAnsi" w:cstheme="majorBidi"/>
          <w:b/>
          <w:bCs/>
          <w:color w:val="17365D" w:themeColor="text2" w:themeShade="BF"/>
          <w:sz w:val="44"/>
          <w:szCs w:val="36"/>
        </w:rPr>
      </w:pPr>
    </w:p>
    <w:p w14:paraId="175546A7" w14:textId="24DBA441" w:rsidR="006D5FEF" w:rsidRDefault="00EC1253" w:rsidP="0051068E">
      <w:r w:rsidRPr="00EC1253">
        <w:rPr>
          <w:noProof/>
        </w:rPr>
        <w:drawing>
          <wp:inline distT="0" distB="0" distL="0" distR="0" wp14:anchorId="1939113B" wp14:editId="3D56C014">
            <wp:extent cx="2616200" cy="4089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8938" w14:textId="77777777" w:rsidR="00EC1253" w:rsidRDefault="00EC1253" w:rsidP="0051068E"/>
    <w:p w14:paraId="3C840DE6" w14:textId="77777777" w:rsidR="00EC1253" w:rsidRDefault="00EC1253" w:rsidP="0051068E"/>
    <w:p w14:paraId="345B0B9A" w14:textId="77777777" w:rsidR="005617AB" w:rsidRDefault="005617AB" w:rsidP="0051068E"/>
    <w:p w14:paraId="2AF2F682" w14:textId="40CDEB3C" w:rsidR="005617AB" w:rsidRDefault="005617AB" w:rsidP="005617AB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、证书生成</w:t>
      </w:r>
    </w:p>
    <w:p w14:paraId="12AB6855" w14:textId="7982B34B" w:rsidR="003A0187" w:rsidRDefault="003A0187" w:rsidP="003A0187">
      <w:pPr>
        <w:pStyle w:val="2"/>
        <w:rPr>
          <w:rStyle w:val="HTML"/>
          <w:rFonts w:ascii="Courier" w:hAnsi="Courier"/>
          <w:color w:val="333333"/>
          <w:sz w:val="32"/>
          <w:szCs w:val="19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617AB">
        <w:rPr>
          <w:rFonts w:hint="eastAsia"/>
        </w:rPr>
        <w:t>在</w:t>
      </w:r>
      <w:r w:rsidR="005617AB">
        <w:rPr>
          <w:rFonts w:hint="eastAsia"/>
        </w:rPr>
        <w:t>cmd</w:t>
      </w:r>
      <w:r w:rsidR="005617AB">
        <w:rPr>
          <w:rFonts w:hint="eastAsia"/>
        </w:rPr>
        <w:t>下输入如下命令</w:t>
      </w:r>
      <w:r>
        <w:rPr>
          <w:rFonts w:hint="eastAsia"/>
        </w:rPr>
        <w:t>，，密码为上面输入的</w:t>
      </w:r>
      <w:r>
        <w:rPr>
          <w:rFonts w:hint="eastAsia"/>
        </w:rPr>
        <w:t>123456</w:t>
      </w:r>
      <w:r>
        <w:rPr>
          <w:rFonts w:hint="eastAsia"/>
        </w:rPr>
        <w:t>：</w:t>
      </w:r>
    </w:p>
    <w:p w14:paraId="066BCBB3" w14:textId="0FBBE080" w:rsidR="003A0187" w:rsidRDefault="003A0187" w:rsidP="003A0187">
      <w:pPr>
        <w:pStyle w:val="3"/>
      </w:pPr>
      <w:r>
        <w:t xml:space="preserve">keytool -exportcert -alias passport.sso.com -keystore </w:t>
      </w:r>
      <w:r w:rsidRPr="00743FB0">
        <w:rPr>
          <w:color w:val="FF0000"/>
          <w:highlight w:val="yellow"/>
        </w:rPr>
        <w:t>/Users/healerjean/Desktop/tomcat.keystore</w:t>
      </w:r>
      <w:r>
        <w:t xml:space="preserve">  -file </w:t>
      </w:r>
      <w:r w:rsidRPr="00743FB0">
        <w:rPr>
          <w:color w:val="FF0000"/>
          <w:highlight w:val="yellow"/>
        </w:rPr>
        <w:t>/Users/healerjean/Desktop/</w:t>
      </w:r>
      <w:r w:rsidR="005151CA">
        <w:rPr>
          <w:color w:val="FF0000"/>
          <w:highlight w:val="green"/>
        </w:rPr>
        <w:t>tomcat.</w:t>
      </w:r>
      <w:r w:rsidRPr="0009130E">
        <w:rPr>
          <w:color w:val="FF0000"/>
          <w:highlight w:val="green"/>
        </w:rPr>
        <w:t>cer</w:t>
      </w:r>
      <w:r w:rsidRPr="00743FB0">
        <w:rPr>
          <w:color w:val="FF0000"/>
        </w:rPr>
        <w:t xml:space="preserve"> </w:t>
      </w:r>
      <w:r>
        <w:t>-rfc</w:t>
      </w:r>
    </w:p>
    <w:p w14:paraId="569B7DC0" w14:textId="77777777" w:rsidR="00B93DCB" w:rsidRDefault="00B93DCB" w:rsidP="00B93DCB"/>
    <w:p w14:paraId="4B2AB77C" w14:textId="37D29304" w:rsidR="005617AB" w:rsidRDefault="0009130E" w:rsidP="000913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617AB">
        <w:rPr>
          <w:rFonts w:hint="eastAsia"/>
        </w:rPr>
        <w:t>证书生成在：</w:t>
      </w:r>
      <w:r>
        <w:rPr>
          <w:rFonts w:hint="eastAsia"/>
        </w:rPr>
        <w:t>桌面</w:t>
      </w:r>
    </w:p>
    <w:p w14:paraId="245ED8B8" w14:textId="77777777" w:rsidR="0009130E" w:rsidRPr="0009130E" w:rsidRDefault="0009130E" w:rsidP="0009130E"/>
    <w:p w14:paraId="23D8E4D8" w14:textId="322149C8" w:rsidR="005617AB" w:rsidRDefault="005F0843" w:rsidP="0051068E">
      <w:r w:rsidRPr="005F0843">
        <w:rPr>
          <w:noProof/>
        </w:rPr>
        <w:drawing>
          <wp:inline distT="0" distB="0" distL="0" distR="0" wp14:anchorId="421859F8" wp14:editId="3B40508B">
            <wp:extent cx="2717800" cy="40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A8FB" w14:textId="77777777" w:rsidR="005F0843" w:rsidRDefault="005F0843" w:rsidP="0051068E"/>
    <w:p w14:paraId="29CF8DD8" w14:textId="42420704" w:rsidR="00376915" w:rsidRDefault="00376915" w:rsidP="00ED0919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、导入</w:t>
      </w:r>
      <w:r>
        <w:rPr>
          <w:rFonts w:hint="eastAsia"/>
        </w:rPr>
        <w:t>cacerts</w:t>
      </w:r>
      <w:r>
        <w:rPr>
          <w:rFonts w:hint="eastAsia"/>
        </w:rPr>
        <w:t>证书库</w:t>
      </w:r>
    </w:p>
    <w:p w14:paraId="72710CF3" w14:textId="77777777" w:rsidR="00CD2511" w:rsidRDefault="00376915" w:rsidP="00BF28AE">
      <w:pPr>
        <w:pStyle w:val="2"/>
        <w:rPr>
          <w:rStyle w:val="HTML"/>
          <w:rFonts w:ascii="Courier" w:hAnsi="Courier"/>
          <w:color w:val="333333"/>
          <w:sz w:val="32"/>
          <w:szCs w:val="19"/>
        </w:rPr>
      </w:pPr>
      <w:r>
        <w:rPr>
          <w:rFonts w:hint="eastAsia"/>
        </w:rPr>
        <w:t>输入密码为</w:t>
      </w:r>
      <w:r>
        <w:rPr>
          <w:rFonts w:hint="eastAsia"/>
        </w:rPr>
        <w:t xml:space="preserve"> changeit</w:t>
      </w:r>
      <w:r>
        <w:rPr>
          <w:rFonts w:hint="eastAsia"/>
        </w:rPr>
        <w:t>并同意导入</w:t>
      </w:r>
    </w:p>
    <w:p w14:paraId="1750444B" w14:textId="3388F219" w:rsidR="00CD2511" w:rsidRPr="00CD2511" w:rsidRDefault="00CD2511" w:rsidP="00CD2511">
      <w:pPr>
        <w:pStyle w:val="3"/>
        <w:rPr>
          <w:rStyle w:val="HTML"/>
          <w:rFonts w:ascii="Courier" w:hAnsi="Courier"/>
          <w:color w:val="333333"/>
          <w:sz w:val="52"/>
          <w:szCs w:val="19"/>
        </w:rPr>
      </w:pPr>
      <w:r w:rsidRPr="00CD2511">
        <w:rPr>
          <w:sz w:val="44"/>
        </w:rPr>
        <w:t>keytool -import -alias passport.sso.com -keystore /Library/Java/JavaVirtualMachines/jdk1.8.0_151.jdk/Contents/Home/jre/lib/security/cacerts -file /</w:t>
      </w:r>
      <w:r w:rsidR="00F739A5">
        <w:rPr>
          <w:sz w:val="44"/>
        </w:rPr>
        <w:t>Users/healerjean/Desktop/tomcat</w:t>
      </w:r>
      <w:r w:rsidRPr="00CD2511">
        <w:rPr>
          <w:sz w:val="44"/>
        </w:rPr>
        <w:t>.cer -trustcacerts</w:t>
      </w:r>
    </w:p>
    <w:p w14:paraId="2F757527" w14:textId="02618A2A" w:rsidR="00376915" w:rsidRDefault="00A4411B" w:rsidP="00CD2511">
      <w:pPr>
        <w:pStyle w:val="a8"/>
        <w:shd w:val="clear" w:color="auto" w:fill="FFFFFF"/>
        <w:spacing w:after="408" w:line="408" w:lineRule="atLeast"/>
        <w:rPr>
          <w:rFonts w:ascii="Courier" w:hAnsi="Courier" w:hint="eastAsia"/>
          <w:color w:val="333333"/>
          <w:sz w:val="21"/>
          <w:szCs w:val="21"/>
        </w:rPr>
      </w:pPr>
      <w:r>
        <w:rPr>
          <w:rFonts w:ascii="Courier" w:hAnsi="Courier" w:hint="eastAsia"/>
          <w:color w:val="333333"/>
          <w:sz w:val="21"/>
          <w:szCs w:val="21"/>
        </w:rPr>
        <w:t>家里的</w:t>
      </w:r>
      <w:r>
        <w:rPr>
          <w:rFonts w:ascii="Courier" w:hAnsi="Courier" w:hint="eastAsia"/>
          <w:color w:val="333333"/>
          <w:sz w:val="21"/>
          <w:szCs w:val="21"/>
        </w:rPr>
        <w:t>mac</w:t>
      </w:r>
      <w:r>
        <w:rPr>
          <w:rFonts w:ascii="Courier" w:hAnsi="Courier" w:hint="eastAsia"/>
          <w:color w:val="333333"/>
          <w:sz w:val="21"/>
          <w:szCs w:val="21"/>
        </w:rPr>
        <w:t>的</w:t>
      </w:r>
      <w:r>
        <w:rPr>
          <w:rFonts w:ascii="Courier" w:hAnsi="Courier" w:hint="eastAsia"/>
          <w:color w:val="333333"/>
          <w:sz w:val="21"/>
          <w:szCs w:val="21"/>
        </w:rPr>
        <w:t>jdk</w:t>
      </w:r>
      <w:r>
        <w:rPr>
          <w:rFonts w:ascii="Courier" w:hAnsi="Courier" w:hint="eastAsia"/>
          <w:color w:val="333333"/>
          <w:sz w:val="21"/>
          <w:szCs w:val="21"/>
        </w:rPr>
        <w:t>为</w:t>
      </w:r>
      <w:r w:rsidRPr="00A4411B">
        <w:rPr>
          <w:rFonts w:ascii="Courier" w:hAnsi="Courier"/>
          <w:color w:val="333333"/>
          <w:sz w:val="21"/>
          <w:szCs w:val="21"/>
        </w:rPr>
        <w:t>jdk1.8.0_131.jdk</w:t>
      </w:r>
      <w:bookmarkStart w:id="1" w:name="_GoBack"/>
      <w:bookmarkEnd w:id="1"/>
    </w:p>
    <w:p w14:paraId="032EC4E4" w14:textId="36CE47C7" w:rsidR="000513DC" w:rsidRDefault="000513DC" w:rsidP="00CD2511">
      <w:pPr>
        <w:pStyle w:val="a8"/>
        <w:shd w:val="clear" w:color="auto" w:fill="FFFFFF"/>
        <w:spacing w:after="408" w:line="408" w:lineRule="atLeast"/>
        <w:rPr>
          <w:rFonts w:ascii="Courier" w:hAnsi="Courier"/>
          <w:color w:val="333333"/>
          <w:sz w:val="21"/>
          <w:szCs w:val="21"/>
        </w:rPr>
      </w:pPr>
      <w:r w:rsidRPr="000513DC">
        <w:rPr>
          <w:rFonts w:ascii="Courier" w:hAnsi="Courier"/>
          <w:noProof/>
          <w:color w:val="333333"/>
          <w:sz w:val="21"/>
          <w:szCs w:val="21"/>
        </w:rPr>
        <w:drawing>
          <wp:inline distT="0" distB="0" distL="0" distR="0" wp14:anchorId="22A47B2E" wp14:editId="1B165E0B">
            <wp:extent cx="11569700" cy="5207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A35" w14:textId="46DBAF01" w:rsidR="00505377" w:rsidRPr="00505377" w:rsidRDefault="00A45C96" w:rsidP="00505377">
      <w:pPr>
        <w:spacing w:after="0"/>
        <w:rPr>
          <w:rFonts w:ascii="Times New Roman" w:eastAsia="Times New Roman" w:hAnsi="Times New Roman" w:cs="Times New Roman"/>
          <w:sz w:val="56"/>
          <w:szCs w:val="24"/>
        </w:rPr>
      </w:pP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 xml:space="preserve">keytool -list -keystore </w:t>
      </w:r>
      <w:r w:rsidRPr="00A45C96">
        <w:rPr>
          <w:rFonts w:ascii="Courier" w:eastAsia="Times New Roman" w:hAnsi="Courier" w:cs="Times New Roman"/>
          <w:color w:val="008800"/>
          <w:sz w:val="40"/>
          <w:szCs w:val="19"/>
        </w:rPr>
        <w:t>"</w:t>
      </w:r>
      <w:r w:rsidR="00283D9E" w:rsidRPr="00CD2511">
        <w:rPr>
          <w:sz w:val="44"/>
        </w:rPr>
        <w:t>/Library/Java/JavaVirtualMachines/jdk1.8.0_151.jdk/Contents/Home/jre/lib/security/cacerts</w:t>
      </w:r>
      <w:r w:rsidR="00283D9E" w:rsidRPr="00A45C96">
        <w:rPr>
          <w:rFonts w:ascii="Courier" w:eastAsia="Times New Roman" w:hAnsi="Courier" w:cs="Times New Roman"/>
          <w:color w:val="008800"/>
          <w:sz w:val="40"/>
          <w:szCs w:val="19"/>
        </w:rPr>
        <w:t xml:space="preserve"> </w:t>
      </w:r>
      <w:r w:rsidRPr="00A45C96">
        <w:rPr>
          <w:rFonts w:ascii="Courier" w:eastAsia="Times New Roman" w:hAnsi="Courier" w:cs="Times New Roman"/>
          <w:color w:val="008800"/>
          <w:sz w:val="40"/>
          <w:szCs w:val="19"/>
        </w:rPr>
        <w:t>"</w:t>
      </w: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 xml:space="preserve"> </w:t>
      </w:r>
      <w:r w:rsidRPr="00A45C96">
        <w:rPr>
          <w:rFonts w:ascii="Courier" w:eastAsia="Times New Roman" w:hAnsi="Courier" w:cs="Times New Roman"/>
          <w:color w:val="000000"/>
          <w:sz w:val="40"/>
          <w:szCs w:val="19"/>
        </w:rPr>
        <w:t>|</w:t>
      </w:r>
      <w:r w:rsidR="00283D9E">
        <w:rPr>
          <w:rFonts w:ascii="Courier" w:eastAsia="Times New Roman" w:hAnsi="Courier" w:cs="Times New Roman"/>
          <w:color w:val="333333"/>
          <w:sz w:val="40"/>
          <w:szCs w:val="19"/>
        </w:rPr>
        <w:t xml:space="preserve"> find</w:t>
      </w:r>
      <w:r w:rsidRPr="00A45C96">
        <w:rPr>
          <w:rFonts w:ascii="Courier" w:eastAsia="Times New Roman" w:hAnsi="Courier" w:cs="Times New Roman"/>
          <w:color w:val="333333"/>
          <w:sz w:val="40"/>
          <w:szCs w:val="19"/>
        </w:rPr>
        <w:t>/i server</w:t>
      </w:r>
      <w:bookmarkStart w:id="2" w:name="t5"/>
      <w:bookmarkEnd w:id="2"/>
    </w:p>
    <w:p w14:paraId="7EA45FF8" w14:textId="2F56C270" w:rsidR="00376915" w:rsidRPr="00ED0919" w:rsidRDefault="00ED0919" w:rsidP="00ED0919">
      <w:pPr>
        <w:pStyle w:val="1"/>
      </w:pPr>
      <w:r>
        <w:rPr>
          <w:rFonts w:hint="eastAsia"/>
        </w:rPr>
        <w:t>4</w:t>
      </w:r>
      <w:r w:rsidR="002248D4">
        <w:rPr>
          <w:rFonts w:hint="eastAsia"/>
        </w:rPr>
        <w:t>、</w:t>
      </w:r>
      <w:r w:rsidR="00376915">
        <w:rPr>
          <w:rFonts w:hint="eastAsia"/>
        </w:rPr>
        <w:t>项目设置</w:t>
      </w:r>
    </w:p>
    <w:p w14:paraId="0302989F" w14:textId="14DA2EF3" w:rsidR="00376915" w:rsidRDefault="00505377" w:rsidP="0050537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76915">
        <w:rPr>
          <w:rFonts w:hint="eastAsia"/>
        </w:rPr>
        <w:t>证书有了，我们必须让项目识别证书，并且把</w:t>
      </w:r>
      <w:r w:rsidR="00376915">
        <w:rPr>
          <w:rFonts w:hint="eastAsia"/>
        </w:rPr>
        <w:t>ssl</w:t>
      </w:r>
      <w:r w:rsidR="00376915">
        <w:rPr>
          <w:rFonts w:hint="eastAsia"/>
        </w:rPr>
        <w:t>开关打开</w:t>
      </w:r>
      <w:r>
        <w:rPr>
          <w:rFonts w:hint="eastAsia"/>
        </w:rPr>
        <w:t>，再</w:t>
      </w:r>
      <w:r>
        <w:rPr>
          <w:rFonts w:hint="eastAsia"/>
        </w:rPr>
        <w:t xml:space="preserve">sso-config </w:t>
      </w:r>
      <w:r>
        <w:rPr>
          <w:rFonts w:hint="eastAsia"/>
        </w:rPr>
        <w:t>中的</w:t>
      </w:r>
      <w:r>
        <w:rPr>
          <w:rFonts w:hint="eastAsia"/>
        </w:rPr>
        <w:t xml:space="preserve">ss0-dev-properties </w:t>
      </w:r>
      <w:r>
        <w:rPr>
          <w:rFonts w:hint="eastAsia"/>
        </w:rPr>
        <w:t>打开</w:t>
      </w:r>
      <w:r w:rsidR="004F7058">
        <w:rPr>
          <w:rFonts w:hint="eastAsia"/>
        </w:rPr>
        <w:t>，同时添加证书配置</w:t>
      </w:r>
    </w:p>
    <w:p w14:paraId="0A7A3D0E" w14:textId="77777777" w:rsidR="00206F8F" w:rsidRDefault="00206F8F" w:rsidP="00206F8F"/>
    <w:p w14:paraId="113A3D63" w14:textId="6303DE6F" w:rsidR="00206F8F" w:rsidRPr="00206F8F" w:rsidRDefault="00206F8F" w:rsidP="00206F8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48"/>
          <w:szCs w:val="27"/>
        </w:rPr>
      </w:pPr>
      <w:r w:rsidRPr="00206F8F">
        <w:rPr>
          <w:rFonts w:ascii="Menlo" w:hAnsi="Menlo" w:cs="Menlo"/>
          <w:color w:val="FF007F"/>
          <w:sz w:val="48"/>
          <w:szCs w:val="27"/>
        </w:rPr>
        <w:t>server.ssl.enabled=</w:t>
      </w:r>
      <w:r w:rsidRPr="00206F8F">
        <w:rPr>
          <w:rFonts w:ascii="Menlo" w:hAnsi="Menlo" w:cs="Menlo"/>
          <w:color w:val="ECE47E"/>
          <w:sz w:val="48"/>
          <w:szCs w:val="27"/>
        </w:rPr>
        <w:t>true</w:t>
      </w:r>
      <w:bookmarkStart w:id="3" w:name="t6"/>
      <w:bookmarkEnd w:id="3"/>
    </w:p>
    <w:p w14:paraId="2B1AF649" w14:textId="77777777" w:rsidR="004876F3" w:rsidRDefault="004876F3" w:rsidP="004876F3"/>
    <w:p w14:paraId="71273C01" w14:textId="0935F4AB" w:rsidR="004876F3" w:rsidRPr="004876F3" w:rsidRDefault="004876F3" w:rsidP="004876F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36"/>
          <w:szCs w:val="27"/>
        </w:rPr>
      </w:pPr>
      <w:r w:rsidRPr="004876F3">
        <w:rPr>
          <w:rFonts w:ascii="Menlo" w:hAnsi="Menlo" w:cs="Menlo"/>
          <w:color w:val="ECE47E"/>
          <w:sz w:val="27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server.ssl.key-store=</w:t>
      </w:r>
      <w:r w:rsidRPr="004876F3">
        <w:rPr>
          <w:rFonts w:ascii="Menlo" w:hAnsi="Menlo" w:cs="Menlo"/>
          <w:color w:val="ECE47E"/>
          <w:sz w:val="36"/>
          <w:szCs w:val="27"/>
        </w:rPr>
        <w:t>classpath:tomcat.keystore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server.ssl.key-store-password=</w:t>
      </w:r>
      <w:r w:rsidRPr="004876F3">
        <w:rPr>
          <w:rFonts w:ascii="Menlo" w:hAnsi="Menlo" w:cs="Menlo"/>
          <w:color w:val="ECE47E"/>
          <w:sz w:val="36"/>
          <w:szCs w:val="27"/>
        </w:rPr>
        <w:t>123456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007F"/>
          <w:sz w:val="36"/>
          <w:szCs w:val="27"/>
        </w:rPr>
        <w:t>server.ssl.keyAlias=</w:t>
      </w:r>
      <w:r w:rsidRPr="004876F3">
        <w:rPr>
          <w:rFonts w:ascii="Menlo" w:hAnsi="Menlo" w:cs="Menlo"/>
          <w:color w:val="ECE47E"/>
          <w:sz w:val="36"/>
          <w:szCs w:val="27"/>
        </w:rPr>
        <w:t>passport.sso.com</w:t>
      </w:r>
      <w:r w:rsidRPr="004876F3">
        <w:rPr>
          <w:rFonts w:ascii="Menlo" w:hAnsi="Menlo" w:cs="Menlo"/>
          <w:color w:val="ECE47E"/>
          <w:sz w:val="36"/>
          <w:szCs w:val="27"/>
        </w:rPr>
        <w:br/>
      </w:r>
      <w:r w:rsidRPr="004876F3">
        <w:rPr>
          <w:rFonts w:ascii="Menlo" w:hAnsi="Menlo" w:cs="Menlo"/>
          <w:color w:val="FFFFFF"/>
          <w:sz w:val="36"/>
          <w:szCs w:val="27"/>
        </w:rPr>
        <w:t>#SSL</w:t>
      </w:r>
      <w:r w:rsidRPr="004876F3">
        <w:rPr>
          <w:rFonts w:ascii="Menlo" w:hAnsi="Menlo" w:cs="Menlo"/>
          <w:color w:val="FFFFFF"/>
          <w:sz w:val="36"/>
          <w:szCs w:val="27"/>
        </w:rPr>
        <w:t>配置</w:t>
      </w:r>
    </w:p>
    <w:p w14:paraId="446723DD" w14:textId="77777777" w:rsidR="004876F3" w:rsidRDefault="004876F3" w:rsidP="004876F3"/>
    <w:p w14:paraId="10AC6F99" w14:textId="4C798486" w:rsidR="00376915" w:rsidRDefault="00206F8F" w:rsidP="00206F8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76915">
        <w:rPr>
          <w:rFonts w:hint="eastAsia"/>
        </w:rPr>
        <w:t>密钥引用</w:t>
      </w:r>
      <w:r>
        <w:rPr>
          <w:rFonts w:hint="eastAsia"/>
        </w:rPr>
        <w:t>，</w:t>
      </w:r>
      <w:r w:rsidR="00376915" w:rsidRPr="00206F8F">
        <w:rPr>
          <w:rFonts w:hint="eastAsia"/>
        </w:rPr>
        <w:t>把</w:t>
      </w:r>
      <w:r w:rsidR="00376915" w:rsidRPr="00206F8F">
        <w:t>tomcat.keystore</w:t>
      </w:r>
      <w:r w:rsidR="00376915" w:rsidRPr="00206F8F">
        <w:rPr>
          <w:rFonts w:hint="eastAsia"/>
        </w:rPr>
        <w:t>拷贝到</w:t>
      </w:r>
      <w:r w:rsidR="00376915" w:rsidRPr="00206F8F">
        <w:t>sso-server\src\main\resources</w:t>
      </w:r>
      <w:r w:rsidR="00376915" w:rsidRPr="00206F8F">
        <w:rPr>
          <w:rFonts w:hint="eastAsia"/>
        </w:rPr>
        <w:t>下</w:t>
      </w:r>
    </w:p>
    <w:p w14:paraId="08F9FE92" w14:textId="77777777" w:rsidR="007B6629" w:rsidRPr="007B6629" w:rsidRDefault="007B6629" w:rsidP="007B6629"/>
    <w:p w14:paraId="03E3DF2A" w14:textId="5CE1E2B4" w:rsidR="002C3135" w:rsidRDefault="007B6629" w:rsidP="00376915">
      <w:pPr>
        <w:pStyle w:val="a8"/>
        <w:shd w:val="clear" w:color="auto" w:fill="FFFFFF"/>
        <w:spacing w:after="408" w:line="408" w:lineRule="atLeast"/>
        <w:rPr>
          <w:rFonts w:ascii="Microsoft YaHei" w:eastAsia="Microsoft YaHei" w:hAnsi="Microsoft YaHei"/>
          <w:color w:val="3F3F3F"/>
        </w:rPr>
      </w:pPr>
      <w:r w:rsidRPr="007B6629">
        <w:rPr>
          <w:rFonts w:ascii="Microsoft YaHei" w:eastAsia="Microsoft YaHei" w:hAnsi="Microsoft YaHei"/>
          <w:noProof/>
          <w:color w:val="3F3F3F"/>
        </w:rPr>
        <w:drawing>
          <wp:inline distT="0" distB="0" distL="0" distR="0" wp14:anchorId="60C2FCBD" wp14:editId="3366C756">
            <wp:extent cx="6845300" cy="46609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2505" w14:textId="1D1DBF1E" w:rsidR="006E5532" w:rsidRDefault="006E5532" w:rsidP="006E5532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文件中添加</w:t>
      </w:r>
      <w:r>
        <w:rPr>
          <w:rFonts w:hint="eastAsia"/>
        </w:rPr>
        <w:t xml:space="preserve">url </w:t>
      </w:r>
      <w:r>
        <w:rPr>
          <w:rFonts w:hint="eastAsia"/>
        </w:rPr>
        <w:t>安全链接</w:t>
      </w:r>
    </w:p>
    <w:p w14:paraId="58711E08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</w:p>
    <w:p w14:paraId="069A02A2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  <w:r w:rsidRPr="006E5532">
        <w:rPr>
          <w:rFonts w:ascii="Menlo" w:hAnsi="Menlo" w:cs="Menlo"/>
          <w:color w:val="000000"/>
          <w:sz w:val="36"/>
        </w:rPr>
        <w:t xml:space="preserve"># cas </w:t>
      </w:r>
      <w:r w:rsidRPr="006E5532">
        <w:rPr>
          <w:rFonts w:ascii="Menlo" w:hAnsi="Menlo" w:cs="Menlo"/>
          <w:color w:val="000000"/>
          <w:sz w:val="36"/>
        </w:rPr>
        <w:t>单点登录</w:t>
      </w:r>
    </w:p>
    <w:p w14:paraId="5D63BFA4" w14:textId="77777777" w:rsidR="002C3135" w:rsidRPr="006E5532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  <w:sz w:val="36"/>
        </w:rPr>
      </w:pPr>
      <w:r w:rsidRPr="006E5532">
        <w:rPr>
          <w:rFonts w:ascii="Menlo" w:hAnsi="Menlo" w:cs="Menlo"/>
          <w:color w:val="000000"/>
          <w:sz w:val="36"/>
        </w:rPr>
        <w:t>127.0.0.1 passport.sso.com</w:t>
      </w:r>
    </w:p>
    <w:p w14:paraId="56BBD8A8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 w:rsidRPr="006E5532">
        <w:rPr>
          <w:rFonts w:ascii="Menlo" w:hAnsi="Menlo" w:cs="Menlo"/>
          <w:color w:val="4A00FF"/>
          <w:sz w:val="36"/>
        </w:rPr>
        <w:t xml:space="preserve">~                       </w:t>
      </w:r>
      <w:r>
        <w:rPr>
          <w:rFonts w:ascii="Menlo" w:hAnsi="Menlo" w:cs="Menlo"/>
          <w:color w:val="4A00FF"/>
        </w:rPr>
        <w:t xml:space="preserve">                                                        </w:t>
      </w:r>
    </w:p>
    <w:p w14:paraId="7F739C50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>
        <w:rPr>
          <w:rFonts w:ascii="Menlo" w:hAnsi="Menlo" w:cs="Menlo"/>
          <w:color w:val="4A00FF"/>
        </w:rPr>
        <w:t xml:space="preserve">~                                                                               </w:t>
      </w:r>
    </w:p>
    <w:p w14:paraId="1140AFDD" w14:textId="77777777" w:rsidR="002C3135" w:rsidRDefault="002C3135" w:rsidP="002C31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hAnsi="Menlo" w:cs="Menlo"/>
          <w:color w:val="000000"/>
        </w:rPr>
      </w:pPr>
      <w:r>
        <w:rPr>
          <w:rFonts w:ascii="Menlo" w:hAnsi="Menlo" w:cs="Menlo"/>
          <w:color w:val="4A00FF"/>
        </w:rPr>
        <w:t xml:space="preserve">~                                                                               </w:t>
      </w:r>
    </w:p>
    <w:p w14:paraId="57F5088D" w14:textId="56D70C5B" w:rsidR="002C3135" w:rsidRDefault="006E5532" w:rsidP="006E5532">
      <w:pPr>
        <w:pStyle w:val="2"/>
      </w:pPr>
      <w:r>
        <w:t>4</w:t>
      </w:r>
      <w:r>
        <w:t>、</w:t>
      </w:r>
      <w:r w:rsidR="00E759D1">
        <w:rPr>
          <w:rFonts w:hint="eastAsia"/>
        </w:rPr>
        <w:t>重新启动</w:t>
      </w:r>
      <w:r w:rsidR="00E759D1">
        <w:rPr>
          <w:rFonts w:hint="eastAsia"/>
        </w:rPr>
        <w:t xml:space="preserve">sso-config </w:t>
      </w:r>
      <w:r w:rsidR="00E759D1">
        <w:rPr>
          <w:rFonts w:hint="eastAsia"/>
        </w:rPr>
        <w:t>和</w:t>
      </w:r>
      <w:r w:rsidR="00E759D1">
        <w:rPr>
          <w:rFonts w:hint="eastAsia"/>
        </w:rPr>
        <w:t>sso-server,</w:t>
      </w:r>
      <w:r w:rsidR="00E759D1">
        <w:rPr>
          <w:rFonts w:hint="eastAsia"/>
        </w:rPr>
        <w:t>浏览器访问，</w:t>
      </w:r>
      <w:r w:rsidR="006E0203">
        <w:t xml:space="preserve"> </w:t>
      </w:r>
    </w:p>
    <w:p w14:paraId="6127B2D3" w14:textId="77777777" w:rsidR="00AE4D22" w:rsidRDefault="00AE4D22" w:rsidP="00AE4D22"/>
    <w:p w14:paraId="4B043C7E" w14:textId="4B0AC425" w:rsidR="00AE4D22" w:rsidRDefault="006E0203" w:rsidP="00AE4D22">
      <w:r w:rsidRPr="006E0203">
        <w:rPr>
          <w:noProof/>
        </w:rPr>
        <w:drawing>
          <wp:inline distT="0" distB="0" distL="0" distR="0" wp14:anchorId="7713A74B" wp14:editId="4805CFA6">
            <wp:extent cx="16992600" cy="80137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5D43" w14:textId="77777777" w:rsidR="002B09B0" w:rsidRDefault="002B09B0" w:rsidP="00AE4D22"/>
    <w:p w14:paraId="6F81BFAF" w14:textId="55EC55E6" w:rsidR="002A083B" w:rsidRDefault="00C92F6A" w:rsidP="00AE4D22">
      <w:r w:rsidRPr="00C92F6A">
        <w:rPr>
          <w:noProof/>
        </w:rPr>
        <w:drawing>
          <wp:inline distT="0" distB="0" distL="0" distR="0" wp14:anchorId="66A84B7E" wp14:editId="6165130A">
            <wp:extent cx="17272000" cy="10439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0" cy="104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8BC2" w14:textId="77777777" w:rsidR="002A083B" w:rsidRDefault="002A083B" w:rsidP="00AE4D22"/>
    <w:p w14:paraId="600CAFBA" w14:textId="77777777" w:rsidR="002B09B0" w:rsidRDefault="002B09B0" w:rsidP="00AE4D22"/>
    <w:p w14:paraId="61BE4AFC" w14:textId="77777777" w:rsidR="002B09B0" w:rsidRPr="00AE4D22" w:rsidRDefault="002B09B0" w:rsidP="00AE4D22"/>
    <w:p w14:paraId="34967301" w14:textId="77777777" w:rsidR="00E759D1" w:rsidRDefault="00E759D1" w:rsidP="00E759D1"/>
    <w:p w14:paraId="0AC6BEE4" w14:textId="77777777" w:rsidR="00E759D1" w:rsidRPr="00E759D1" w:rsidRDefault="00E759D1" w:rsidP="00E759D1"/>
    <w:p w14:paraId="23857FC6" w14:textId="77777777" w:rsidR="005F0843" w:rsidRPr="0051068E" w:rsidRDefault="005F0843" w:rsidP="0051068E"/>
    <w:sectPr w:rsidR="005F0843" w:rsidRPr="0051068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0BB6DE" w14:textId="77777777" w:rsidR="00DB2198" w:rsidRDefault="00DB2198" w:rsidP="00D80637">
      <w:pPr>
        <w:spacing w:after="0"/>
      </w:pPr>
      <w:r>
        <w:separator/>
      </w:r>
    </w:p>
  </w:endnote>
  <w:endnote w:type="continuationSeparator" w:id="0">
    <w:p w14:paraId="763D7512" w14:textId="77777777" w:rsidR="00DB2198" w:rsidRDefault="00DB2198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Arial"/>
    <w:charset w:val="00"/>
    <w:family w:val="swiss"/>
    <w:pitch w:val="variable"/>
    <w:sig w:usb0="E00002FF" w:usb1="4000205B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FEF17C" w14:textId="77777777" w:rsidR="00DB2198" w:rsidRDefault="00DB2198" w:rsidP="00D80637">
      <w:pPr>
        <w:spacing w:after="0"/>
      </w:pPr>
      <w:r>
        <w:separator/>
      </w:r>
    </w:p>
  </w:footnote>
  <w:footnote w:type="continuationSeparator" w:id="0">
    <w:p w14:paraId="46E9C8F6" w14:textId="77777777" w:rsidR="00DB2198" w:rsidRDefault="00DB2198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54D4566"/>
    <w:multiLevelType w:val="multilevel"/>
    <w:tmpl w:val="3210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7842B8"/>
    <w:multiLevelType w:val="multilevel"/>
    <w:tmpl w:val="B4B0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46612E"/>
    <w:multiLevelType w:val="multilevel"/>
    <w:tmpl w:val="E9E8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FAA1312"/>
    <w:multiLevelType w:val="multilevel"/>
    <w:tmpl w:val="A79EF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F87289F"/>
    <w:multiLevelType w:val="multilevel"/>
    <w:tmpl w:val="0D06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13DC"/>
    <w:rsid w:val="00054DDD"/>
    <w:rsid w:val="00061E1B"/>
    <w:rsid w:val="00062DDC"/>
    <w:rsid w:val="00071667"/>
    <w:rsid w:val="000815C9"/>
    <w:rsid w:val="0009130E"/>
    <w:rsid w:val="00092CFE"/>
    <w:rsid w:val="0010242E"/>
    <w:rsid w:val="00102F87"/>
    <w:rsid w:val="00111979"/>
    <w:rsid w:val="001150FA"/>
    <w:rsid w:val="00123136"/>
    <w:rsid w:val="0015337F"/>
    <w:rsid w:val="00161586"/>
    <w:rsid w:val="0016713A"/>
    <w:rsid w:val="00184998"/>
    <w:rsid w:val="001B563F"/>
    <w:rsid w:val="0020306F"/>
    <w:rsid w:val="00206F8F"/>
    <w:rsid w:val="002248D4"/>
    <w:rsid w:val="002336C7"/>
    <w:rsid w:val="00252D03"/>
    <w:rsid w:val="0026357D"/>
    <w:rsid w:val="00283D9E"/>
    <w:rsid w:val="002938A0"/>
    <w:rsid w:val="002A083B"/>
    <w:rsid w:val="002B09B0"/>
    <w:rsid w:val="002C2979"/>
    <w:rsid w:val="002C3135"/>
    <w:rsid w:val="002D44F6"/>
    <w:rsid w:val="00351BBA"/>
    <w:rsid w:val="00365A51"/>
    <w:rsid w:val="0036693D"/>
    <w:rsid w:val="00376915"/>
    <w:rsid w:val="0039653F"/>
    <w:rsid w:val="003A0187"/>
    <w:rsid w:val="003A344D"/>
    <w:rsid w:val="003A7E08"/>
    <w:rsid w:val="00407A29"/>
    <w:rsid w:val="004628A2"/>
    <w:rsid w:val="004876F3"/>
    <w:rsid w:val="00492E8E"/>
    <w:rsid w:val="004A2D6D"/>
    <w:rsid w:val="004B01DE"/>
    <w:rsid w:val="004D5034"/>
    <w:rsid w:val="004F7058"/>
    <w:rsid w:val="00505000"/>
    <w:rsid w:val="00505260"/>
    <w:rsid w:val="00505377"/>
    <w:rsid w:val="0051068E"/>
    <w:rsid w:val="005151CA"/>
    <w:rsid w:val="0052491C"/>
    <w:rsid w:val="005603FD"/>
    <w:rsid w:val="005617AB"/>
    <w:rsid w:val="005629A4"/>
    <w:rsid w:val="00574CF9"/>
    <w:rsid w:val="0057735D"/>
    <w:rsid w:val="00587579"/>
    <w:rsid w:val="005A2043"/>
    <w:rsid w:val="005A3FAA"/>
    <w:rsid w:val="005E34D3"/>
    <w:rsid w:val="005F0843"/>
    <w:rsid w:val="005F0BAE"/>
    <w:rsid w:val="005F589F"/>
    <w:rsid w:val="00605B2D"/>
    <w:rsid w:val="00607BE1"/>
    <w:rsid w:val="0061721E"/>
    <w:rsid w:val="006269BD"/>
    <w:rsid w:val="006331A6"/>
    <w:rsid w:val="00672062"/>
    <w:rsid w:val="006C0400"/>
    <w:rsid w:val="006D5FEF"/>
    <w:rsid w:val="006E0203"/>
    <w:rsid w:val="006E5532"/>
    <w:rsid w:val="00705E54"/>
    <w:rsid w:val="00721CF4"/>
    <w:rsid w:val="00726E6F"/>
    <w:rsid w:val="0073104C"/>
    <w:rsid w:val="007411EA"/>
    <w:rsid w:val="00743FB0"/>
    <w:rsid w:val="007532A4"/>
    <w:rsid w:val="0076792F"/>
    <w:rsid w:val="007B6629"/>
    <w:rsid w:val="007E6A90"/>
    <w:rsid w:val="007F3A26"/>
    <w:rsid w:val="008116C1"/>
    <w:rsid w:val="0083604A"/>
    <w:rsid w:val="008657A9"/>
    <w:rsid w:val="008730DC"/>
    <w:rsid w:val="00873CB4"/>
    <w:rsid w:val="008A7E2B"/>
    <w:rsid w:val="008C34B7"/>
    <w:rsid w:val="008D3A4B"/>
    <w:rsid w:val="008D744C"/>
    <w:rsid w:val="008F1051"/>
    <w:rsid w:val="0095692C"/>
    <w:rsid w:val="009613D8"/>
    <w:rsid w:val="009B1A81"/>
    <w:rsid w:val="009C5BD7"/>
    <w:rsid w:val="00A4411B"/>
    <w:rsid w:val="00A44C20"/>
    <w:rsid w:val="00A45C96"/>
    <w:rsid w:val="00A45F7E"/>
    <w:rsid w:val="00A6013E"/>
    <w:rsid w:val="00A73D05"/>
    <w:rsid w:val="00A8151F"/>
    <w:rsid w:val="00A8526F"/>
    <w:rsid w:val="00AC61F0"/>
    <w:rsid w:val="00AE4D22"/>
    <w:rsid w:val="00AF186D"/>
    <w:rsid w:val="00AF71F8"/>
    <w:rsid w:val="00B75C36"/>
    <w:rsid w:val="00B8294A"/>
    <w:rsid w:val="00B875F5"/>
    <w:rsid w:val="00B9044D"/>
    <w:rsid w:val="00B93DCB"/>
    <w:rsid w:val="00B951E3"/>
    <w:rsid w:val="00BE678E"/>
    <w:rsid w:val="00BF28AE"/>
    <w:rsid w:val="00C143BD"/>
    <w:rsid w:val="00C15B3D"/>
    <w:rsid w:val="00C259C5"/>
    <w:rsid w:val="00C73158"/>
    <w:rsid w:val="00C84120"/>
    <w:rsid w:val="00C84714"/>
    <w:rsid w:val="00C92F6A"/>
    <w:rsid w:val="00CC090F"/>
    <w:rsid w:val="00CD0657"/>
    <w:rsid w:val="00CD2511"/>
    <w:rsid w:val="00D214B0"/>
    <w:rsid w:val="00D52A5C"/>
    <w:rsid w:val="00D65827"/>
    <w:rsid w:val="00D76897"/>
    <w:rsid w:val="00D80637"/>
    <w:rsid w:val="00DB072E"/>
    <w:rsid w:val="00DB0C47"/>
    <w:rsid w:val="00DB2198"/>
    <w:rsid w:val="00DC1904"/>
    <w:rsid w:val="00DE1C89"/>
    <w:rsid w:val="00DE25AC"/>
    <w:rsid w:val="00E01792"/>
    <w:rsid w:val="00E05B3F"/>
    <w:rsid w:val="00E255E5"/>
    <w:rsid w:val="00E30E25"/>
    <w:rsid w:val="00E74878"/>
    <w:rsid w:val="00E759D1"/>
    <w:rsid w:val="00E944A1"/>
    <w:rsid w:val="00E96795"/>
    <w:rsid w:val="00EA74F4"/>
    <w:rsid w:val="00EC1253"/>
    <w:rsid w:val="00EC32F1"/>
    <w:rsid w:val="00EC391E"/>
    <w:rsid w:val="00ED0919"/>
    <w:rsid w:val="00ED28E1"/>
    <w:rsid w:val="00F0370F"/>
    <w:rsid w:val="00F17296"/>
    <w:rsid w:val="00F32082"/>
    <w:rsid w:val="00F3268F"/>
    <w:rsid w:val="00F33CF9"/>
    <w:rsid w:val="00F56728"/>
    <w:rsid w:val="00F60665"/>
    <w:rsid w:val="00F663F7"/>
    <w:rsid w:val="00F67C94"/>
    <w:rsid w:val="00F739A5"/>
    <w:rsid w:val="00F875FE"/>
    <w:rsid w:val="00F95DC1"/>
    <w:rsid w:val="00FA45B7"/>
    <w:rsid w:val="00FA75E9"/>
    <w:rsid w:val="00FB0AF6"/>
    <w:rsid w:val="00FB476E"/>
    <w:rsid w:val="00FC17A6"/>
    <w:rsid w:val="00FC1DE4"/>
    <w:rsid w:val="00FE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  <w:style w:type="character" w:customStyle="1" w:styleId="hljs-attribute">
    <w:name w:val="hljs-attribute"/>
    <w:basedOn w:val="a0"/>
    <w:rsid w:val="00F32082"/>
  </w:style>
  <w:style w:type="character" w:customStyle="1" w:styleId="hljs-number">
    <w:name w:val="hljs-number"/>
    <w:basedOn w:val="a0"/>
    <w:rsid w:val="00F32082"/>
  </w:style>
  <w:style w:type="character" w:customStyle="1" w:styleId="hljs-builtin">
    <w:name w:val="hljs-built_in"/>
    <w:basedOn w:val="a0"/>
    <w:rsid w:val="00F32082"/>
  </w:style>
  <w:style w:type="character" w:customStyle="1" w:styleId="hljs-string">
    <w:name w:val="hljs-string"/>
    <w:basedOn w:val="a0"/>
    <w:rsid w:val="00F32082"/>
  </w:style>
  <w:style w:type="character" w:customStyle="1" w:styleId="hljs-subst">
    <w:name w:val="hljs-subst"/>
    <w:basedOn w:val="a0"/>
    <w:rsid w:val="003769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3947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7797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/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98</TotalTime>
  <Pages>1</Pages>
  <Words>278</Words>
  <Characters>1590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194</cp:revision>
  <dcterms:created xsi:type="dcterms:W3CDTF">2017-11-29T16:40:00Z</dcterms:created>
  <dcterms:modified xsi:type="dcterms:W3CDTF">2018-03-12T14:53:00Z</dcterms:modified>
</cp:coreProperties>
</file>